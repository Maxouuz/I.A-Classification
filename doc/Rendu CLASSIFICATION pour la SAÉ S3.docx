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bookmarkStart w:id="3" w:name="_Toc120461336"/>
                        <w:r>
                          <w:rPr>
                            <w:lang w:bidi="fr-FR"/>
                          </w:rPr>
                          <w:t>BUT Info S3 – IUT de Lille</w:t>
                        </w:r>
                        <w:bookmarkEnd w:id="0"/>
                        <w:bookmarkEnd w:id="1"/>
                        <w:bookmarkEnd w:id="2"/>
                        <w:bookmarkEnd w:id="3"/>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4" w:name="_Toc120305501"/>
      <w:bookmarkStart w:id="5" w:name="_Toc120305606"/>
      <w:bookmarkStart w:id="6" w:name="_Toc120461337"/>
      <w:r>
        <w:lastRenderedPageBreak/>
        <w:t>Sommaire</w:t>
      </w:r>
      <w:bookmarkEnd w:id="4"/>
      <w:bookmarkEnd w:id="5"/>
      <w:bookmarkEnd w:id="6"/>
    </w:p>
    <w:p w:rsidR="00834784"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hyperlink w:anchor="_Toc120461337" w:history="1">
        <w:r w:rsidR="00834784" w:rsidRPr="001538B4">
          <w:rPr>
            <w:rStyle w:val="Lienhypertexte"/>
            <w:noProof/>
          </w:rPr>
          <w:t>Sommaire</w:t>
        </w:r>
        <w:r w:rsidR="00834784">
          <w:rPr>
            <w:noProof/>
            <w:webHidden/>
          </w:rPr>
          <w:tab/>
        </w:r>
        <w:r w:rsidR="00834784">
          <w:rPr>
            <w:noProof/>
            <w:webHidden/>
          </w:rPr>
          <w:fldChar w:fldCharType="begin"/>
        </w:r>
        <w:r w:rsidR="00834784">
          <w:rPr>
            <w:noProof/>
            <w:webHidden/>
          </w:rPr>
          <w:instrText xml:space="preserve"> PAGEREF _Toc120461337 \h </w:instrText>
        </w:r>
        <w:r w:rsidR="00834784">
          <w:rPr>
            <w:noProof/>
            <w:webHidden/>
          </w:rPr>
        </w:r>
        <w:r w:rsidR="00834784">
          <w:rPr>
            <w:noProof/>
            <w:webHidden/>
          </w:rPr>
          <w:fldChar w:fldCharType="separate"/>
        </w:r>
        <w:r w:rsidR="00834784">
          <w:rPr>
            <w:noProof/>
            <w:webHidden/>
          </w:rPr>
          <w:t>2</w:t>
        </w:r>
        <w:r w:rsidR="00834784">
          <w:rPr>
            <w:noProof/>
            <w:webHidden/>
          </w:rPr>
          <w:fldChar w:fldCharType="end"/>
        </w:r>
      </w:hyperlink>
    </w:p>
    <w:p w:rsidR="00834784" w:rsidRDefault="00000000">
      <w:pPr>
        <w:pStyle w:val="TM2"/>
        <w:tabs>
          <w:tab w:val="right" w:pos="9592"/>
        </w:tabs>
        <w:rPr>
          <w:rFonts w:cstheme="minorBidi"/>
          <w:b w:val="0"/>
          <w:bCs w:val="0"/>
          <w:noProof/>
          <w:color w:val="auto"/>
          <w:sz w:val="22"/>
          <w:szCs w:val="22"/>
          <w:lang w:eastAsia="fr-FR"/>
        </w:rPr>
      </w:pPr>
      <w:hyperlink w:anchor="_Toc120461338" w:history="1">
        <w:r w:rsidR="00834784" w:rsidRPr="001538B4">
          <w:rPr>
            <w:rStyle w:val="Lienhypertexte"/>
            <w:noProof/>
          </w:rPr>
          <w:t xml:space="preserve">Équipe J2 - </w:t>
        </w:r>
        <w:r w:rsidR="00834784" w:rsidRPr="001538B4">
          <w:rPr>
            <w:rStyle w:val="Lienhypertexte"/>
            <w:i/>
            <w:iCs/>
            <w:noProof/>
          </w:rPr>
          <w:t>Belamcanda</w:t>
        </w:r>
        <w:r w:rsidR="00834784">
          <w:rPr>
            <w:noProof/>
            <w:webHidden/>
          </w:rPr>
          <w:tab/>
        </w:r>
        <w:r w:rsidR="00834784">
          <w:rPr>
            <w:noProof/>
            <w:webHidden/>
          </w:rPr>
          <w:fldChar w:fldCharType="begin"/>
        </w:r>
        <w:r w:rsidR="00834784">
          <w:rPr>
            <w:noProof/>
            <w:webHidden/>
          </w:rPr>
          <w:instrText xml:space="preserve"> PAGEREF _Toc120461338 \h </w:instrText>
        </w:r>
        <w:r w:rsidR="00834784">
          <w:rPr>
            <w:noProof/>
            <w:webHidden/>
          </w:rPr>
        </w:r>
        <w:r w:rsidR="00834784">
          <w:rPr>
            <w:noProof/>
            <w:webHidden/>
          </w:rPr>
          <w:fldChar w:fldCharType="separate"/>
        </w:r>
        <w:r w:rsidR="00834784">
          <w:rPr>
            <w:noProof/>
            <w:webHidden/>
          </w:rPr>
          <w:t>3</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39" w:history="1">
        <w:r w:rsidR="00834784" w:rsidRPr="001538B4">
          <w:rPr>
            <w:rStyle w:val="Lienhypertexte"/>
            <w:noProof/>
          </w:rPr>
          <w:t>Nathan Hallez</w:t>
        </w:r>
        <w:r w:rsidR="00834784">
          <w:rPr>
            <w:noProof/>
            <w:webHidden/>
          </w:rPr>
          <w:tab/>
        </w:r>
        <w:r w:rsidR="00834784">
          <w:rPr>
            <w:noProof/>
            <w:webHidden/>
          </w:rPr>
          <w:fldChar w:fldCharType="begin"/>
        </w:r>
        <w:r w:rsidR="00834784">
          <w:rPr>
            <w:noProof/>
            <w:webHidden/>
          </w:rPr>
          <w:instrText xml:space="preserve"> PAGEREF _Toc120461339 \h </w:instrText>
        </w:r>
        <w:r w:rsidR="00834784">
          <w:rPr>
            <w:noProof/>
            <w:webHidden/>
          </w:rPr>
        </w:r>
        <w:r w:rsidR="00834784">
          <w:rPr>
            <w:noProof/>
            <w:webHidden/>
          </w:rPr>
          <w:fldChar w:fldCharType="separate"/>
        </w:r>
        <w:r w:rsidR="00834784">
          <w:rPr>
            <w:noProof/>
            <w:webHidden/>
          </w:rPr>
          <w:t>3</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40" w:history="1">
        <w:r w:rsidR="00834784" w:rsidRPr="001538B4">
          <w:rPr>
            <w:rStyle w:val="Lienhypertexte"/>
            <w:noProof/>
          </w:rPr>
          <w:t>Alexandre Herssens</w:t>
        </w:r>
        <w:r w:rsidR="00834784">
          <w:rPr>
            <w:noProof/>
            <w:webHidden/>
          </w:rPr>
          <w:tab/>
        </w:r>
        <w:r w:rsidR="00834784">
          <w:rPr>
            <w:noProof/>
            <w:webHidden/>
          </w:rPr>
          <w:fldChar w:fldCharType="begin"/>
        </w:r>
        <w:r w:rsidR="00834784">
          <w:rPr>
            <w:noProof/>
            <w:webHidden/>
          </w:rPr>
          <w:instrText xml:space="preserve"> PAGEREF _Toc120461340 \h </w:instrText>
        </w:r>
        <w:r w:rsidR="00834784">
          <w:rPr>
            <w:noProof/>
            <w:webHidden/>
          </w:rPr>
        </w:r>
        <w:r w:rsidR="00834784">
          <w:rPr>
            <w:noProof/>
            <w:webHidden/>
          </w:rPr>
          <w:fldChar w:fldCharType="separate"/>
        </w:r>
        <w:r w:rsidR="00834784">
          <w:rPr>
            <w:noProof/>
            <w:webHidden/>
          </w:rPr>
          <w:t>3</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41" w:history="1">
        <w:r w:rsidR="00834784" w:rsidRPr="001538B4">
          <w:rPr>
            <w:rStyle w:val="Lienhypertexte"/>
            <w:noProof/>
          </w:rPr>
          <w:t>Maxence Stiévenard</w:t>
        </w:r>
        <w:r w:rsidR="00834784">
          <w:rPr>
            <w:noProof/>
            <w:webHidden/>
          </w:rPr>
          <w:tab/>
        </w:r>
        <w:r w:rsidR="00834784">
          <w:rPr>
            <w:noProof/>
            <w:webHidden/>
          </w:rPr>
          <w:fldChar w:fldCharType="begin"/>
        </w:r>
        <w:r w:rsidR="00834784">
          <w:rPr>
            <w:noProof/>
            <w:webHidden/>
          </w:rPr>
          <w:instrText xml:space="preserve"> PAGEREF _Toc120461341 \h </w:instrText>
        </w:r>
        <w:r w:rsidR="00834784">
          <w:rPr>
            <w:noProof/>
            <w:webHidden/>
          </w:rPr>
        </w:r>
        <w:r w:rsidR="00834784">
          <w:rPr>
            <w:noProof/>
            <w:webHidden/>
          </w:rPr>
          <w:fldChar w:fldCharType="separate"/>
        </w:r>
        <w:r w:rsidR="00834784">
          <w:rPr>
            <w:noProof/>
            <w:webHidden/>
          </w:rPr>
          <w:t>3</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42" w:history="1">
        <w:r w:rsidR="00834784" w:rsidRPr="001538B4">
          <w:rPr>
            <w:rStyle w:val="Lienhypertexte"/>
            <w:noProof/>
          </w:rPr>
          <w:t>Rémi Vautier</w:t>
        </w:r>
        <w:r w:rsidR="00834784">
          <w:rPr>
            <w:noProof/>
            <w:webHidden/>
          </w:rPr>
          <w:tab/>
        </w:r>
        <w:r w:rsidR="00834784">
          <w:rPr>
            <w:noProof/>
            <w:webHidden/>
          </w:rPr>
          <w:fldChar w:fldCharType="begin"/>
        </w:r>
        <w:r w:rsidR="00834784">
          <w:rPr>
            <w:noProof/>
            <w:webHidden/>
          </w:rPr>
          <w:instrText xml:space="preserve"> PAGEREF _Toc120461342 \h </w:instrText>
        </w:r>
        <w:r w:rsidR="00834784">
          <w:rPr>
            <w:noProof/>
            <w:webHidden/>
          </w:rPr>
        </w:r>
        <w:r w:rsidR="00834784">
          <w:rPr>
            <w:noProof/>
            <w:webHidden/>
          </w:rPr>
          <w:fldChar w:fldCharType="separate"/>
        </w:r>
        <w:r w:rsidR="00834784">
          <w:rPr>
            <w:noProof/>
            <w:webHidden/>
          </w:rPr>
          <w:t>3</w:t>
        </w:r>
        <w:r w:rsidR="00834784">
          <w:rPr>
            <w:noProof/>
            <w:webHidden/>
          </w:rPr>
          <w:fldChar w:fldCharType="end"/>
        </w:r>
      </w:hyperlink>
    </w:p>
    <w:p w:rsidR="00834784" w:rsidRDefault="00000000">
      <w:pPr>
        <w:pStyle w:val="TM2"/>
        <w:tabs>
          <w:tab w:val="right" w:pos="9592"/>
        </w:tabs>
        <w:rPr>
          <w:rFonts w:cstheme="minorBidi"/>
          <w:b w:val="0"/>
          <w:bCs w:val="0"/>
          <w:noProof/>
          <w:color w:val="auto"/>
          <w:sz w:val="22"/>
          <w:szCs w:val="22"/>
          <w:lang w:eastAsia="fr-FR"/>
        </w:rPr>
      </w:pPr>
      <w:hyperlink w:anchor="_Toc120461343" w:history="1">
        <w:r w:rsidR="00834784" w:rsidRPr="001538B4">
          <w:rPr>
            <w:rStyle w:val="Lienhypertexte"/>
            <w:noProof/>
          </w:rPr>
          <w:t>Analyse des données</w:t>
        </w:r>
        <w:r w:rsidR="00834784">
          <w:rPr>
            <w:noProof/>
            <w:webHidden/>
          </w:rPr>
          <w:tab/>
        </w:r>
        <w:r w:rsidR="00834784">
          <w:rPr>
            <w:noProof/>
            <w:webHidden/>
          </w:rPr>
          <w:fldChar w:fldCharType="begin"/>
        </w:r>
        <w:r w:rsidR="00834784">
          <w:rPr>
            <w:noProof/>
            <w:webHidden/>
          </w:rPr>
          <w:instrText xml:space="preserve"> PAGEREF _Toc120461343 \h </w:instrText>
        </w:r>
        <w:r w:rsidR="00834784">
          <w:rPr>
            <w:noProof/>
            <w:webHidden/>
          </w:rPr>
        </w:r>
        <w:r w:rsidR="00834784">
          <w:rPr>
            <w:noProof/>
            <w:webHidden/>
          </w:rPr>
          <w:fldChar w:fldCharType="separate"/>
        </w:r>
        <w:r w:rsidR="00834784">
          <w:rPr>
            <w:noProof/>
            <w:webHidden/>
          </w:rPr>
          <w:t>4</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44" w:history="1">
        <w:r w:rsidR="00834784" w:rsidRPr="001538B4">
          <w:rPr>
            <w:rStyle w:val="Lienhypertexte"/>
            <w:noProof/>
          </w:rPr>
          <w:t>Typage des données</w:t>
        </w:r>
        <w:r w:rsidR="00834784">
          <w:rPr>
            <w:noProof/>
            <w:webHidden/>
          </w:rPr>
          <w:tab/>
        </w:r>
        <w:r w:rsidR="00834784">
          <w:rPr>
            <w:noProof/>
            <w:webHidden/>
          </w:rPr>
          <w:fldChar w:fldCharType="begin"/>
        </w:r>
        <w:r w:rsidR="00834784">
          <w:rPr>
            <w:noProof/>
            <w:webHidden/>
          </w:rPr>
          <w:instrText xml:space="preserve"> PAGEREF _Toc120461344 \h </w:instrText>
        </w:r>
        <w:r w:rsidR="00834784">
          <w:rPr>
            <w:noProof/>
            <w:webHidden/>
          </w:rPr>
        </w:r>
        <w:r w:rsidR="00834784">
          <w:rPr>
            <w:noProof/>
            <w:webHidden/>
          </w:rPr>
          <w:fldChar w:fldCharType="separate"/>
        </w:r>
        <w:r w:rsidR="00834784">
          <w:rPr>
            <w:noProof/>
            <w:webHidden/>
          </w:rPr>
          <w:t>4</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45" w:history="1">
        <w:r w:rsidR="00834784" w:rsidRPr="001538B4">
          <w:rPr>
            <w:rStyle w:val="Lienhypertexte"/>
            <w:noProof/>
          </w:rPr>
          <w:t>Énumérations créées</w:t>
        </w:r>
        <w:r w:rsidR="00834784">
          <w:rPr>
            <w:noProof/>
            <w:webHidden/>
          </w:rPr>
          <w:tab/>
        </w:r>
        <w:r w:rsidR="00834784">
          <w:rPr>
            <w:noProof/>
            <w:webHidden/>
          </w:rPr>
          <w:fldChar w:fldCharType="begin"/>
        </w:r>
        <w:r w:rsidR="00834784">
          <w:rPr>
            <w:noProof/>
            <w:webHidden/>
          </w:rPr>
          <w:instrText xml:space="preserve"> PAGEREF _Toc120461345 \h </w:instrText>
        </w:r>
        <w:r w:rsidR="00834784">
          <w:rPr>
            <w:noProof/>
            <w:webHidden/>
          </w:rPr>
        </w:r>
        <w:r w:rsidR="00834784">
          <w:rPr>
            <w:noProof/>
            <w:webHidden/>
          </w:rPr>
          <w:fldChar w:fldCharType="separate"/>
        </w:r>
        <w:r w:rsidR="00834784">
          <w:rPr>
            <w:noProof/>
            <w:webHidden/>
          </w:rPr>
          <w:t>4</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46" w:history="1">
        <w:r w:rsidR="00834784" w:rsidRPr="001538B4">
          <w:rPr>
            <w:rStyle w:val="Lienhypertexte"/>
            <w:noProof/>
          </w:rPr>
          <w:t>Calcul des distances</w:t>
        </w:r>
        <w:r w:rsidR="00834784">
          <w:rPr>
            <w:noProof/>
            <w:webHidden/>
          </w:rPr>
          <w:tab/>
        </w:r>
        <w:r w:rsidR="00834784">
          <w:rPr>
            <w:noProof/>
            <w:webHidden/>
          </w:rPr>
          <w:fldChar w:fldCharType="begin"/>
        </w:r>
        <w:r w:rsidR="00834784">
          <w:rPr>
            <w:noProof/>
            <w:webHidden/>
          </w:rPr>
          <w:instrText xml:space="preserve"> PAGEREF _Toc120461346 \h </w:instrText>
        </w:r>
        <w:r w:rsidR="00834784">
          <w:rPr>
            <w:noProof/>
            <w:webHidden/>
          </w:rPr>
        </w:r>
        <w:r w:rsidR="00834784">
          <w:rPr>
            <w:noProof/>
            <w:webHidden/>
          </w:rPr>
          <w:fldChar w:fldCharType="separate"/>
        </w:r>
        <w:r w:rsidR="00834784">
          <w:rPr>
            <w:noProof/>
            <w:webHidden/>
          </w:rPr>
          <w:t>4</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47" w:history="1">
        <w:r w:rsidR="00834784" w:rsidRPr="001538B4">
          <w:rPr>
            <w:rStyle w:val="Lienhypertexte"/>
            <w:noProof/>
          </w:rPr>
          <w:t>Normalisateurs</w:t>
        </w:r>
        <w:r w:rsidR="00834784">
          <w:rPr>
            <w:noProof/>
            <w:webHidden/>
          </w:rPr>
          <w:tab/>
        </w:r>
        <w:r w:rsidR="00834784">
          <w:rPr>
            <w:noProof/>
            <w:webHidden/>
          </w:rPr>
          <w:fldChar w:fldCharType="begin"/>
        </w:r>
        <w:r w:rsidR="00834784">
          <w:rPr>
            <w:noProof/>
            <w:webHidden/>
          </w:rPr>
          <w:instrText xml:space="preserve"> PAGEREF _Toc120461347 \h </w:instrText>
        </w:r>
        <w:r w:rsidR="00834784">
          <w:rPr>
            <w:noProof/>
            <w:webHidden/>
          </w:rPr>
        </w:r>
        <w:r w:rsidR="00834784">
          <w:rPr>
            <w:noProof/>
            <w:webHidden/>
          </w:rPr>
          <w:fldChar w:fldCharType="separate"/>
        </w:r>
        <w:r w:rsidR="00834784">
          <w:rPr>
            <w:noProof/>
            <w:webHidden/>
          </w:rPr>
          <w:t>4</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48" w:history="1">
        <w:r w:rsidR="00834784" w:rsidRPr="001538B4">
          <w:rPr>
            <w:rStyle w:val="Lienhypertexte"/>
            <w:noProof/>
          </w:rPr>
          <w:t>Comparateurs</w:t>
        </w:r>
        <w:r w:rsidR="00834784">
          <w:rPr>
            <w:noProof/>
            <w:webHidden/>
          </w:rPr>
          <w:tab/>
        </w:r>
        <w:r w:rsidR="00834784">
          <w:rPr>
            <w:noProof/>
            <w:webHidden/>
          </w:rPr>
          <w:fldChar w:fldCharType="begin"/>
        </w:r>
        <w:r w:rsidR="00834784">
          <w:rPr>
            <w:noProof/>
            <w:webHidden/>
          </w:rPr>
          <w:instrText xml:space="preserve"> PAGEREF _Toc120461348 \h </w:instrText>
        </w:r>
        <w:r w:rsidR="00834784">
          <w:rPr>
            <w:noProof/>
            <w:webHidden/>
          </w:rPr>
        </w:r>
        <w:r w:rsidR="00834784">
          <w:rPr>
            <w:noProof/>
            <w:webHidden/>
          </w:rPr>
          <w:fldChar w:fldCharType="separate"/>
        </w:r>
        <w:r w:rsidR="00834784">
          <w:rPr>
            <w:noProof/>
            <w:webHidden/>
          </w:rPr>
          <w:t>5</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49" w:history="1">
        <w:r w:rsidR="00834784" w:rsidRPr="001538B4">
          <w:rPr>
            <w:rStyle w:val="Lienhypertexte"/>
            <w:noProof/>
          </w:rPr>
          <w:t>Poids</w:t>
        </w:r>
        <w:r w:rsidR="00834784">
          <w:rPr>
            <w:noProof/>
            <w:webHidden/>
          </w:rPr>
          <w:tab/>
        </w:r>
        <w:r w:rsidR="00834784">
          <w:rPr>
            <w:noProof/>
            <w:webHidden/>
          </w:rPr>
          <w:fldChar w:fldCharType="begin"/>
        </w:r>
        <w:r w:rsidR="00834784">
          <w:rPr>
            <w:noProof/>
            <w:webHidden/>
          </w:rPr>
          <w:instrText xml:space="preserve"> PAGEREF _Toc120461349 \h </w:instrText>
        </w:r>
        <w:r w:rsidR="00834784">
          <w:rPr>
            <w:noProof/>
            <w:webHidden/>
          </w:rPr>
        </w:r>
        <w:r w:rsidR="00834784">
          <w:rPr>
            <w:noProof/>
            <w:webHidden/>
          </w:rPr>
          <w:fldChar w:fldCharType="separate"/>
        </w:r>
        <w:r w:rsidR="00834784">
          <w:rPr>
            <w:noProof/>
            <w:webHidden/>
          </w:rPr>
          <w:t>5</w:t>
        </w:r>
        <w:r w:rsidR="00834784">
          <w:rPr>
            <w:noProof/>
            <w:webHidden/>
          </w:rPr>
          <w:fldChar w:fldCharType="end"/>
        </w:r>
      </w:hyperlink>
    </w:p>
    <w:p w:rsidR="00834784" w:rsidRDefault="00000000">
      <w:pPr>
        <w:pStyle w:val="TM2"/>
        <w:tabs>
          <w:tab w:val="right" w:pos="9592"/>
        </w:tabs>
        <w:rPr>
          <w:rFonts w:cstheme="minorBidi"/>
          <w:b w:val="0"/>
          <w:bCs w:val="0"/>
          <w:noProof/>
          <w:color w:val="auto"/>
          <w:sz w:val="22"/>
          <w:szCs w:val="22"/>
          <w:lang w:eastAsia="fr-FR"/>
        </w:rPr>
      </w:pPr>
      <w:hyperlink w:anchor="_Toc120461350" w:history="1">
        <w:r w:rsidR="00834784" w:rsidRPr="001538B4">
          <w:rPr>
            <w:rStyle w:val="Lienhypertexte"/>
            <w:noProof/>
          </w:rPr>
          <w:t>Implémentation de k-NN</w:t>
        </w:r>
        <w:r w:rsidR="00834784">
          <w:rPr>
            <w:noProof/>
            <w:webHidden/>
          </w:rPr>
          <w:tab/>
        </w:r>
        <w:r w:rsidR="00834784">
          <w:rPr>
            <w:noProof/>
            <w:webHidden/>
          </w:rPr>
          <w:fldChar w:fldCharType="begin"/>
        </w:r>
        <w:r w:rsidR="00834784">
          <w:rPr>
            <w:noProof/>
            <w:webHidden/>
          </w:rPr>
          <w:instrText xml:space="preserve"> PAGEREF _Toc120461350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51" w:history="1">
        <w:r w:rsidR="00834784" w:rsidRPr="001538B4">
          <w:rPr>
            <w:rStyle w:val="Lienhypertexte"/>
            <w:noProof/>
          </w:rPr>
          <w:t>Classe Categorizer</w:t>
        </w:r>
        <w:r w:rsidR="00834784">
          <w:rPr>
            <w:noProof/>
            <w:webHidden/>
          </w:rPr>
          <w:tab/>
        </w:r>
        <w:r w:rsidR="00834784">
          <w:rPr>
            <w:noProof/>
            <w:webHidden/>
          </w:rPr>
          <w:fldChar w:fldCharType="begin"/>
        </w:r>
        <w:r w:rsidR="00834784">
          <w:rPr>
            <w:noProof/>
            <w:webHidden/>
          </w:rPr>
          <w:instrText xml:space="preserve"> PAGEREF _Toc120461351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52" w:history="1">
        <w:r w:rsidR="00834784" w:rsidRPr="001538B4">
          <w:rPr>
            <w:rStyle w:val="Lienhypertexte"/>
            <w:noProof/>
          </w:rPr>
          <w:t>Classifier un point</w:t>
        </w:r>
        <w:r w:rsidR="00834784">
          <w:rPr>
            <w:noProof/>
            <w:webHidden/>
          </w:rPr>
          <w:tab/>
        </w:r>
        <w:r w:rsidR="00834784">
          <w:rPr>
            <w:noProof/>
            <w:webHidden/>
          </w:rPr>
          <w:fldChar w:fldCharType="begin"/>
        </w:r>
        <w:r w:rsidR="00834784">
          <w:rPr>
            <w:noProof/>
            <w:webHidden/>
          </w:rPr>
          <w:instrText xml:space="preserve"> PAGEREF _Toc120461352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53" w:history="1">
        <w:r w:rsidR="00834784" w:rsidRPr="001538B4">
          <w:rPr>
            <w:rStyle w:val="Lienhypertexte"/>
            <w:noProof/>
          </w:rPr>
          <w:t>Structure de données</w:t>
        </w:r>
        <w:r w:rsidR="00834784">
          <w:rPr>
            <w:noProof/>
            <w:webHidden/>
          </w:rPr>
          <w:tab/>
        </w:r>
        <w:r w:rsidR="00834784">
          <w:rPr>
            <w:noProof/>
            <w:webHidden/>
          </w:rPr>
          <w:fldChar w:fldCharType="begin"/>
        </w:r>
        <w:r w:rsidR="00834784">
          <w:rPr>
            <w:noProof/>
            <w:webHidden/>
          </w:rPr>
          <w:instrText xml:space="preserve"> PAGEREF _Toc120461353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54" w:history="1">
        <w:r w:rsidR="00834784" w:rsidRPr="001538B4">
          <w:rPr>
            <w:rStyle w:val="Lienhypertexte"/>
            <w:noProof/>
          </w:rPr>
          <w:t>Obtention des k plus proches voisins</w:t>
        </w:r>
        <w:r w:rsidR="00834784">
          <w:rPr>
            <w:noProof/>
            <w:webHidden/>
          </w:rPr>
          <w:tab/>
        </w:r>
        <w:r w:rsidR="00834784">
          <w:rPr>
            <w:noProof/>
            <w:webHidden/>
          </w:rPr>
          <w:fldChar w:fldCharType="begin"/>
        </w:r>
        <w:r w:rsidR="00834784">
          <w:rPr>
            <w:noProof/>
            <w:webHidden/>
          </w:rPr>
          <w:instrText xml:space="preserve"> PAGEREF _Toc120461354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55" w:history="1">
        <w:r w:rsidR="00834784" w:rsidRPr="001538B4">
          <w:rPr>
            <w:rStyle w:val="Lienhypertexte"/>
            <w:noProof/>
          </w:rPr>
          <w:t>Catégorisation</w:t>
        </w:r>
        <w:r w:rsidR="00834784">
          <w:rPr>
            <w:noProof/>
            <w:webHidden/>
          </w:rPr>
          <w:tab/>
        </w:r>
        <w:r w:rsidR="00834784">
          <w:rPr>
            <w:noProof/>
            <w:webHidden/>
          </w:rPr>
          <w:fldChar w:fldCharType="begin"/>
        </w:r>
        <w:r w:rsidR="00834784">
          <w:rPr>
            <w:noProof/>
            <w:webHidden/>
          </w:rPr>
          <w:instrText xml:space="preserve"> PAGEREF _Toc120461355 \h </w:instrText>
        </w:r>
        <w:r w:rsidR="00834784">
          <w:rPr>
            <w:noProof/>
            <w:webHidden/>
          </w:rPr>
        </w:r>
        <w:r w:rsidR="00834784">
          <w:rPr>
            <w:noProof/>
            <w:webHidden/>
          </w:rPr>
          <w:fldChar w:fldCharType="separate"/>
        </w:r>
        <w:r w:rsidR="00834784">
          <w:rPr>
            <w:noProof/>
            <w:webHidden/>
          </w:rPr>
          <w:t>6</w:t>
        </w:r>
        <w:r w:rsidR="00834784">
          <w:rPr>
            <w:noProof/>
            <w:webHidden/>
          </w:rPr>
          <w:fldChar w:fldCharType="end"/>
        </w:r>
      </w:hyperlink>
    </w:p>
    <w:p w:rsidR="00834784" w:rsidRDefault="00000000">
      <w:pPr>
        <w:pStyle w:val="TM2"/>
        <w:tabs>
          <w:tab w:val="right" w:pos="9592"/>
        </w:tabs>
        <w:rPr>
          <w:rFonts w:cstheme="minorBidi"/>
          <w:b w:val="0"/>
          <w:bCs w:val="0"/>
          <w:noProof/>
          <w:color w:val="auto"/>
          <w:sz w:val="22"/>
          <w:szCs w:val="22"/>
          <w:lang w:eastAsia="fr-FR"/>
        </w:rPr>
      </w:pPr>
      <w:hyperlink w:anchor="_Toc120461356" w:history="1">
        <w:r w:rsidR="00834784" w:rsidRPr="001538B4">
          <w:rPr>
            <w:rStyle w:val="Lienhypertexte"/>
            <w:noProof/>
          </w:rPr>
          <w:t>Robustesse de vos modèles</w:t>
        </w:r>
        <w:r w:rsidR="00834784">
          <w:rPr>
            <w:noProof/>
            <w:webHidden/>
          </w:rPr>
          <w:tab/>
        </w:r>
        <w:r w:rsidR="00834784">
          <w:rPr>
            <w:noProof/>
            <w:webHidden/>
          </w:rPr>
          <w:fldChar w:fldCharType="begin"/>
        </w:r>
        <w:r w:rsidR="00834784">
          <w:rPr>
            <w:noProof/>
            <w:webHidden/>
          </w:rPr>
          <w:instrText xml:space="preserve"> PAGEREF _Toc120461356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57" w:history="1">
        <w:r w:rsidR="00834784" w:rsidRPr="001538B4">
          <w:rPr>
            <w:rStyle w:val="Lienhypertexte"/>
            <w:noProof/>
          </w:rPr>
          <w:t>Initialisation du modèle</w:t>
        </w:r>
        <w:r w:rsidR="00834784">
          <w:rPr>
            <w:noProof/>
            <w:webHidden/>
          </w:rPr>
          <w:tab/>
        </w:r>
        <w:r w:rsidR="00834784">
          <w:rPr>
            <w:noProof/>
            <w:webHidden/>
          </w:rPr>
          <w:fldChar w:fldCharType="begin"/>
        </w:r>
        <w:r w:rsidR="00834784">
          <w:rPr>
            <w:noProof/>
            <w:webHidden/>
          </w:rPr>
          <w:instrText xml:space="preserve"> PAGEREF _Toc120461357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58" w:history="1">
        <w:r w:rsidR="00834784" w:rsidRPr="001538B4">
          <w:rPr>
            <w:rStyle w:val="Lienhypertexte"/>
            <w:noProof/>
          </w:rPr>
          <w:t>Initialisation du catégoriseur</w:t>
        </w:r>
        <w:r w:rsidR="00834784">
          <w:rPr>
            <w:noProof/>
            <w:webHidden/>
          </w:rPr>
          <w:tab/>
        </w:r>
        <w:r w:rsidR="00834784">
          <w:rPr>
            <w:noProof/>
            <w:webHidden/>
          </w:rPr>
          <w:fldChar w:fldCharType="begin"/>
        </w:r>
        <w:r w:rsidR="00834784">
          <w:rPr>
            <w:noProof/>
            <w:webHidden/>
          </w:rPr>
          <w:instrText xml:space="preserve"> PAGEREF _Toc120461358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59" w:history="1">
        <w:r w:rsidR="00834784" w:rsidRPr="001538B4">
          <w:rPr>
            <w:rStyle w:val="Lienhypertexte"/>
            <w:noProof/>
          </w:rPr>
          <w:t>Robustesse</w:t>
        </w:r>
        <w:r w:rsidR="00834784">
          <w:rPr>
            <w:noProof/>
            <w:webHidden/>
          </w:rPr>
          <w:tab/>
        </w:r>
        <w:r w:rsidR="00834784">
          <w:rPr>
            <w:noProof/>
            <w:webHidden/>
          </w:rPr>
          <w:fldChar w:fldCharType="begin"/>
        </w:r>
        <w:r w:rsidR="00834784">
          <w:rPr>
            <w:noProof/>
            <w:webHidden/>
          </w:rPr>
          <w:instrText xml:space="preserve"> PAGEREF _Toc120461359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60" w:history="1">
        <w:r w:rsidR="00834784" w:rsidRPr="001538B4">
          <w:rPr>
            <w:rStyle w:val="Lienhypertexte"/>
            <w:noProof/>
          </w:rPr>
          <w:t>1 – Robustesse à partir de données de test</w:t>
        </w:r>
        <w:r w:rsidR="00834784">
          <w:rPr>
            <w:noProof/>
            <w:webHidden/>
          </w:rPr>
          <w:tab/>
        </w:r>
        <w:r w:rsidR="00834784">
          <w:rPr>
            <w:noProof/>
            <w:webHidden/>
          </w:rPr>
          <w:fldChar w:fldCharType="begin"/>
        </w:r>
        <w:r w:rsidR="00834784">
          <w:rPr>
            <w:noProof/>
            <w:webHidden/>
          </w:rPr>
          <w:instrText xml:space="preserve"> PAGEREF _Toc120461360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4"/>
        <w:tabs>
          <w:tab w:val="right" w:pos="9592"/>
        </w:tabs>
        <w:rPr>
          <w:rFonts w:cstheme="minorBidi"/>
          <w:noProof/>
          <w:color w:val="auto"/>
          <w:sz w:val="22"/>
          <w:szCs w:val="22"/>
          <w:lang w:eastAsia="fr-FR"/>
        </w:rPr>
      </w:pPr>
      <w:hyperlink w:anchor="_Toc120461361" w:history="1">
        <w:r w:rsidR="00834784" w:rsidRPr="001538B4">
          <w:rPr>
            <w:rStyle w:val="Lienhypertexte"/>
            <w:noProof/>
          </w:rPr>
          <w:t>2 - Cross-Validation</w:t>
        </w:r>
        <w:r w:rsidR="00834784">
          <w:rPr>
            <w:noProof/>
            <w:webHidden/>
          </w:rPr>
          <w:tab/>
        </w:r>
        <w:r w:rsidR="00834784">
          <w:rPr>
            <w:noProof/>
            <w:webHidden/>
          </w:rPr>
          <w:fldChar w:fldCharType="begin"/>
        </w:r>
        <w:r w:rsidR="00834784">
          <w:rPr>
            <w:noProof/>
            <w:webHidden/>
          </w:rPr>
          <w:instrText xml:space="preserve"> PAGEREF _Toc120461361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834784" w:rsidRDefault="00000000">
      <w:pPr>
        <w:pStyle w:val="TM3"/>
        <w:tabs>
          <w:tab w:val="right" w:pos="9592"/>
        </w:tabs>
        <w:rPr>
          <w:rFonts w:cstheme="minorBidi"/>
          <w:noProof/>
          <w:color w:val="auto"/>
          <w:sz w:val="22"/>
          <w:szCs w:val="22"/>
          <w:lang w:eastAsia="fr-FR"/>
        </w:rPr>
      </w:pPr>
      <w:hyperlink w:anchor="_Toc120461362" w:history="1">
        <w:r w:rsidR="00834784" w:rsidRPr="001538B4">
          <w:rPr>
            <w:rStyle w:val="Lienhypertexte"/>
            <w:noProof/>
          </w:rPr>
          <w:t>Scénario</w:t>
        </w:r>
        <w:r w:rsidR="00834784">
          <w:rPr>
            <w:noProof/>
            <w:webHidden/>
          </w:rPr>
          <w:tab/>
        </w:r>
        <w:r w:rsidR="00834784">
          <w:rPr>
            <w:noProof/>
            <w:webHidden/>
          </w:rPr>
          <w:fldChar w:fldCharType="begin"/>
        </w:r>
        <w:r w:rsidR="00834784">
          <w:rPr>
            <w:noProof/>
            <w:webHidden/>
          </w:rPr>
          <w:instrText xml:space="preserve"> PAGEREF _Toc120461362 \h </w:instrText>
        </w:r>
        <w:r w:rsidR="00834784">
          <w:rPr>
            <w:noProof/>
            <w:webHidden/>
          </w:rPr>
        </w:r>
        <w:r w:rsidR="00834784">
          <w:rPr>
            <w:noProof/>
            <w:webHidden/>
          </w:rPr>
          <w:fldChar w:fldCharType="separate"/>
        </w:r>
        <w:r w:rsidR="00834784">
          <w:rPr>
            <w:noProof/>
            <w:webHidden/>
          </w:rPr>
          <w:t>7</w:t>
        </w:r>
        <w:r w:rsidR="00834784">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7" w:name="_Toc120305422"/>
      <w:bookmarkStart w:id="8" w:name="_Toc120461338"/>
      <w:r w:rsidRPr="00595972">
        <w:lastRenderedPageBreak/>
        <w:t xml:space="preserve">Équipe J2 - </w:t>
      </w:r>
      <w:proofErr w:type="spellStart"/>
      <w:r w:rsidRPr="00595972">
        <w:rPr>
          <w:i/>
          <w:iCs/>
        </w:rPr>
        <w:t>Belamcanda</w:t>
      </w:r>
      <w:bookmarkEnd w:id="7"/>
      <w:bookmarkEnd w:id="8"/>
      <w:proofErr w:type="spellEnd"/>
    </w:p>
    <w:p w:rsidR="004B7E44" w:rsidRPr="00184035" w:rsidRDefault="004B7E44" w:rsidP="00595972"/>
    <w:p w:rsidR="00595972" w:rsidRDefault="00595972" w:rsidP="00595972">
      <w:pPr>
        <w:pStyle w:val="Titre3"/>
      </w:pPr>
      <w:bookmarkStart w:id="9" w:name="_Toc120305423"/>
      <w:bookmarkStart w:id="10" w:name="_Toc120461339"/>
      <w:r>
        <w:t xml:space="preserve">Nathan </w:t>
      </w:r>
      <w:proofErr w:type="spellStart"/>
      <w:r>
        <w:t>Hallez</w:t>
      </w:r>
      <w:bookmarkEnd w:id="9"/>
      <w:bookmarkEnd w:id="10"/>
      <w:proofErr w:type="spellEnd"/>
    </w:p>
    <w:p w:rsidR="00E504F8" w:rsidRDefault="00E504F8" w:rsidP="00E504F8">
      <w:r>
        <w:t>J'ai participé à l'élaboration de la structure du programme avec le diagramme de classe, et avec des propositions de solutions pour restructurer le programme quand on voyait que certaines choses n'allaient pas.</w:t>
      </w:r>
    </w:p>
    <w:p w:rsidR="00E504F8" w:rsidRDefault="00E504F8" w:rsidP="00E504F8">
      <w:r>
        <w:t xml:space="preserve">Au niveau du modèle, j'ai créé toute la partie autour des catégories des points et de l'implémentation de la méthode K-NN. A côté de ça, j'ai fait beaucoup de </w:t>
      </w:r>
      <w:proofErr w:type="spellStart"/>
      <w:r>
        <w:t>refactoring</w:t>
      </w:r>
      <w:proofErr w:type="spellEnd"/>
      <w:r>
        <w:t xml:space="preserve"> et de modifications du code.</w:t>
      </w:r>
    </w:p>
    <w:p w:rsidR="00595972" w:rsidRDefault="00E504F8" w:rsidP="00E504F8">
      <w:r>
        <w:t>Je me suis aussi occupé de l'IHM du programme, ainsi que de l'écriture des vues.</w:t>
      </w:r>
    </w:p>
    <w:p w:rsidR="00E504F8" w:rsidRPr="00595972" w:rsidRDefault="00E504F8" w:rsidP="00E504F8"/>
    <w:p w:rsidR="00595972" w:rsidRDefault="00595972" w:rsidP="00595972">
      <w:pPr>
        <w:pStyle w:val="Titre3"/>
      </w:pPr>
      <w:bookmarkStart w:id="11" w:name="_Toc120305424"/>
      <w:bookmarkStart w:id="12" w:name="_Toc120461340"/>
      <w:r>
        <w:t>Alexandre Herssens</w:t>
      </w:r>
      <w:bookmarkEnd w:id="11"/>
      <w:bookmarkEnd w:id="12"/>
    </w:p>
    <w:p w:rsidR="00690175" w:rsidRDefault="00884216" w:rsidP="00690175">
      <w:pPr>
        <w:pStyle w:val="Paragraphedeliste"/>
        <w:numPr>
          <w:ilvl w:val="0"/>
          <w:numId w:val="4"/>
        </w:numPr>
      </w:pPr>
      <w:r>
        <w:t>Définition de la structure générale du projet</w:t>
      </w:r>
    </w:p>
    <w:p w:rsidR="00690175" w:rsidRDefault="00690175" w:rsidP="00595972">
      <w:pPr>
        <w:pStyle w:val="Paragraphedeliste"/>
        <w:numPr>
          <w:ilvl w:val="0"/>
          <w:numId w:val="4"/>
        </w:numPr>
      </w:pPr>
      <w:r>
        <w:t>R</w:t>
      </w:r>
      <w:r w:rsidR="00884216">
        <w:t>endre le maximum de choses génériques et indépendantes des modèles.</w:t>
      </w:r>
    </w:p>
    <w:p w:rsidR="00884216" w:rsidRDefault="00884216" w:rsidP="00595972">
      <w:pPr>
        <w:pStyle w:val="Paragraphedeliste"/>
        <w:numPr>
          <w:ilvl w:val="0"/>
          <w:numId w:val="4"/>
        </w:numPr>
      </w:pPr>
      <w:r>
        <w:t xml:space="preserve">Partage des tâches </w:t>
      </w:r>
    </w:p>
    <w:p w:rsidR="00690175" w:rsidRDefault="00690175" w:rsidP="00595972">
      <w:pPr>
        <w:pStyle w:val="Paragraphedeliste"/>
        <w:numPr>
          <w:ilvl w:val="0"/>
          <w:numId w:val="4"/>
        </w:numPr>
      </w:pPr>
      <w:r>
        <w:t>Retours sur l’IHM et suggestions</w:t>
      </w:r>
    </w:p>
    <w:p w:rsidR="00690175" w:rsidRDefault="00690175" w:rsidP="00595972">
      <w:pPr>
        <w:pStyle w:val="Paragraphedeliste"/>
        <w:numPr>
          <w:ilvl w:val="0"/>
          <w:numId w:val="4"/>
        </w:numPr>
      </w:pPr>
      <w:r>
        <w:t>Quelques tests</w:t>
      </w:r>
    </w:p>
    <w:p w:rsidR="00595972" w:rsidRDefault="00E504F8" w:rsidP="00025241">
      <w:pPr>
        <w:pStyle w:val="Paragraphedeliste"/>
        <w:numPr>
          <w:ilvl w:val="0"/>
          <w:numId w:val="4"/>
        </w:numPr>
      </w:pPr>
      <w:r>
        <w:t>Calcul de robustesse</w:t>
      </w:r>
    </w:p>
    <w:p w:rsidR="00025241" w:rsidRDefault="00025241" w:rsidP="00025241">
      <w:pPr>
        <w:pStyle w:val="Paragraphedeliste"/>
        <w:numPr>
          <w:ilvl w:val="0"/>
          <w:numId w:val="4"/>
        </w:numPr>
      </w:pPr>
    </w:p>
    <w:p w:rsidR="00595972" w:rsidRDefault="00595972" w:rsidP="00595972">
      <w:pPr>
        <w:pStyle w:val="Titre3"/>
      </w:pPr>
      <w:bookmarkStart w:id="13" w:name="_Toc120305425"/>
      <w:bookmarkStart w:id="14" w:name="_Toc120461341"/>
      <w:r>
        <w:t xml:space="preserve">Maxence </w:t>
      </w:r>
      <w:proofErr w:type="spellStart"/>
      <w:r>
        <w:t>Stiévenard</w:t>
      </w:r>
      <w:bookmarkEnd w:id="13"/>
      <w:bookmarkEnd w:id="14"/>
      <w:proofErr w:type="spellEnd"/>
    </w:p>
    <w:p w:rsidR="00025241" w:rsidRDefault="00025241" w:rsidP="00025241">
      <w:pPr>
        <w:pStyle w:val="Paragraphedeliste"/>
        <w:numPr>
          <w:ilvl w:val="0"/>
          <w:numId w:val="6"/>
        </w:numPr>
      </w:pPr>
      <w:r>
        <w:t>Implémentation de la partie distances</w:t>
      </w:r>
    </w:p>
    <w:p w:rsidR="00025241" w:rsidRDefault="00025241" w:rsidP="00025241">
      <w:pPr>
        <w:pStyle w:val="Paragraphedeliste"/>
        <w:numPr>
          <w:ilvl w:val="0"/>
          <w:numId w:val="6"/>
        </w:numPr>
      </w:pPr>
      <w:r>
        <w:t xml:space="preserve">Quelques normalisateurs. </w:t>
      </w:r>
    </w:p>
    <w:p w:rsidR="00025241" w:rsidRDefault="00025241" w:rsidP="00025241">
      <w:pPr>
        <w:pStyle w:val="Paragraphedeliste"/>
        <w:numPr>
          <w:ilvl w:val="0"/>
          <w:numId w:val="6"/>
        </w:numPr>
      </w:pPr>
      <w:r>
        <w:t>Ecriture des tests du modèle afin d’avoir le plus haut pourcentage de couverture possible.</w:t>
      </w:r>
    </w:p>
    <w:p w:rsidR="00025241" w:rsidRDefault="00025241" w:rsidP="00025241">
      <w:pPr>
        <w:pStyle w:val="Paragraphedeliste"/>
        <w:numPr>
          <w:ilvl w:val="0"/>
          <w:numId w:val="6"/>
        </w:numPr>
      </w:pPr>
      <w:r>
        <w:t>Corédacteur de ce compte rendu.</w:t>
      </w:r>
    </w:p>
    <w:p w:rsidR="00025241" w:rsidRDefault="00025241" w:rsidP="00595972">
      <w:pPr>
        <w:pStyle w:val="Titre3"/>
      </w:pPr>
    </w:p>
    <w:p w:rsidR="00595972" w:rsidRDefault="00595972" w:rsidP="00595972">
      <w:pPr>
        <w:pStyle w:val="Titre3"/>
      </w:pPr>
      <w:bookmarkStart w:id="15" w:name="_Toc120305426"/>
      <w:bookmarkStart w:id="16" w:name="_Toc120461342"/>
      <w:r>
        <w:t>Rémi Vautier</w:t>
      </w:r>
      <w:bookmarkEnd w:id="15"/>
      <w:bookmarkEnd w:id="16"/>
    </w:p>
    <w:p w:rsidR="007755D9" w:rsidRDefault="007755D9" w:rsidP="007755D9">
      <w:r>
        <w:t>Pour ma part, je n'ai pas beaucoup aidé mon équipe durant ce projet.</w:t>
      </w:r>
    </w:p>
    <w:p w:rsidR="00595972" w:rsidRPr="00595972" w:rsidRDefault="007755D9" w:rsidP="007755D9">
      <w:r>
        <w:t xml:space="preserve">Je n'ai effectué que des tâches très basiques telles que la création de deux modèles et de la réalisation de tests ou encore de la rédaction/mise en forme de fiches </w:t>
      </w:r>
      <w:r w:rsidR="0071380A">
        <w:t>descriptives (</w:t>
      </w:r>
      <w:r>
        <w:t>au début du projet).</w:t>
      </w:r>
    </w:p>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7" w:name="_Toc120305427"/>
      <w:bookmarkStart w:id="18" w:name="_Toc120461343"/>
      <w:r w:rsidRPr="00595972">
        <w:lastRenderedPageBreak/>
        <w:t>Analyse des données</w:t>
      </w:r>
      <w:bookmarkEnd w:id="17"/>
      <w:bookmarkEnd w:id="18"/>
    </w:p>
    <w:p w:rsidR="00EF404C" w:rsidRDefault="00EF404C" w:rsidP="00EF404C">
      <w:pPr>
        <w:pStyle w:val="Titre3"/>
      </w:pPr>
      <w:bookmarkStart w:id="19" w:name="_Toc120305428"/>
      <w:bookmarkStart w:id="20" w:name="_Toc120305613"/>
      <w:bookmarkStart w:id="21" w:name="_Toc120461344"/>
      <w:r>
        <w:t>Typage des données</w:t>
      </w:r>
      <w:bookmarkEnd w:id="19"/>
      <w:bookmarkEnd w:id="20"/>
      <w:bookmarkEnd w:id="21"/>
    </w:p>
    <w:p w:rsidR="00EF404C" w:rsidRDefault="00EF404C" w:rsidP="00EF404C"/>
    <w:p w:rsidR="00EF404C" w:rsidRDefault="00EF404C" w:rsidP="00EF404C">
      <w:r>
        <w:t xml:space="preserve">Après avoir consulté toutes les données qui nous ont été fournies dans un tableur, les champs numériques et textuels que nous avons considérés comme basiques, se sont vu attribuer les types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t xml:space="preserve"> pour les chaînes de caractères. </w:t>
      </w:r>
    </w:p>
    <w:p w:rsidR="00EF404C" w:rsidRDefault="00EF404C" w:rsidP="00EF404C">
      <w:r>
        <w:t xml:space="preserve">Pour les champs textuels où le type était moins évident, nous nous sommes aidés d’un </w:t>
      </w:r>
      <w:r w:rsidRPr="00626D65">
        <w:rPr>
          <w:b/>
        </w:rPr>
        <w:t>filtre</w:t>
      </w:r>
      <w:r>
        <w:t xml:space="preserve">. </w:t>
      </w:r>
    </w:p>
    <w:p w:rsidR="00EF404C" w:rsidRDefault="00EF404C" w:rsidP="00EF404C">
      <w:r>
        <w:t xml:space="preserve">S’il n’y avait qu’un nombre limité de valeurs se répétant, nous avons choisi l’option de </w:t>
      </w:r>
      <w:r w:rsidRPr="000250AF">
        <w:rPr>
          <w:b/>
        </w:rPr>
        <w:t>l’énumération</w:t>
      </w:r>
      <w:r>
        <w:t xml:space="preserve">, et pour les champs contenant seulement des valeurs uniques, nous avons attribué le type </w:t>
      </w:r>
      <w:r w:rsidRPr="000250AF">
        <w:rPr>
          <w:b/>
        </w:rPr>
        <w:t>String</w:t>
      </w:r>
      <w:r>
        <w:t>.</w:t>
      </w:r>
    </w:p>
    <w:p w:rsidR="00EF404C" w:rsidRDefault="00EF404C" w:rsidP="00EF404C">
      <w:pPr>
        <w:pStyle w:val="Titre4"/>
      </w:pPr>
      <w:bookmarkStart w:id="22" w:name="_Toc120305614"/>
      <w:bookmarkStart w:id="23" w:name="_Toc120461345"/>
      <w:r>
        <w:t>Énumérations créées</w:t>
      </w:r>
      <w:bookmarkEnd w:id="22"/>
      <w:bookmarkEnd w:id="23"/>
    </w:p>
    <w:p w:rsidR="00EF404C" w:rsidRDefault="00EF404C" w:rsidP="00EF404C">
      <w:r>
        <w:t>Comme expliqué ci-dessus, nous avons créé des énumérations afin de charger et gérer les attributs des données à classifier à l’aide de notre programme.</w:t>
      </w:r>
    </w:p>
    <w:p w:rsidR="00EF404C" w:rsidRDefault="00EF404C" w:rsidP="00EF404C"/>
    <w:p w:rsidR="00EF404C" w:rsidRDefault="00EF404C" w:rsidP="00EF404C">
      <w:pPr>
        <w:rPr>
          <w:i/>
        </w:rPr>
      </w:pPr>
      <w:r>
        <w:t xml:space="preserve">Commençons par les </w:t>
      </w:r>
      <w:r w:rsidRPr="00723864">
        <w:rPr>
          <w:b/>
        </w:rPr>
        <w:t>Iris</w:t>
      </w:r>
      <w:r>
        <w:rPr>
          <w:b/>
        </w:rPr>
        <w:t xml:space="preserve"> </w:t>
      </w:r>
      <w:r w:rsidRPr="00723864">
        <w:t>où nous avo</w:t>
      </w:r>
      <w:r>
        <w:t xml:space="preserve">ns eu besoin d’une unique énumération pour définir la variété : </w:t>
      </w:r>
      <w:proofErr w:type="spellStart"/>
      <w:r w:rsidRPr="00723864">
        <w:rPr>
          <w:b/>
        </w:rPr>
        <w:t>IrisVariety</w:t>
      </w:r>
      <w:proofErr w:type="spellEnd"/>
      <w:r>
        <w:rPr>
          <w:b/>
        </w:rPr>
        <w:t xml:space="preserve">. </w:t>
      </w:r>
      <w:r>
        <w:rPr>
          <w:bCs/>
        </w:rPr>
        <w:t xml:space="preserve">Cette énumération définit les 3 variétés identifiées dans le jeu de données des iris : </w:t>
      </w:r>
      <w:r>
        <w:rPr>
          <w:i/>
        </w:rPr>
        <w:t xml:space="preserve">SETOSA, VERSICOLOR </w:t>
      </w:r>
      <w:r w:rsidRPr="00723864">
        <w:t>et</w:t>
      </w:r>
      <w:r>
        <w:rPr>
          <w:i/>
        </w:rPr>
        <w:t xml:space="preserve"> VIRGINICA.</w:t>
      </w:r>
    </w:p>
    <w:p w:rsidR="00EF404C" w:rsidRPr="00670D93" w:rsidRDefault="00EF404C" w:rsidP="00EF404C">
      <w:pPr>
        <w:rPr>
          <w:iCs/>
        </w:rPr>
      </w:pPr>
    </w:p>
    <w:p w:rsidR="00EF404C" w:rsidRPr="00670D93" w:rsidRDefault="00EF404C" w:rsidP="00EF404C">
      <w:pPr>
        <w:rPr>
          <w:bCs/>
          <w:i/>
        </w:rPr>
      </w:pPr>
      <w:r>
        <w:t xml:space="preserve">Nous nous sommes ensuite intéressés aux données du </w:t>
      </w:r>
      <w:r w:rsidRPr="00707A4C">
        <w:rPr>
          <w:b/>
        </w:rPr>
        <w:t>Titanic</w:t>
      </w:r>
      <w:r>
        <w:rPr>
          <w:b/>
        </w:rPr>
        <w:t xml:space="preserve"> </w:t>
      </w:r>
      <w:r>
        <w:t>pour lesquelles nous avons défini deux énumérations, la première concernant le genre des passagers (</w:t>
      </w:r>
      <w:proofErr w:type="spellStart"/>
      <w:r>
        <w:rPr>
          <w:b/>
        </w:rPr>
        <w:t>Gender</w:t>
      </w:r>
      <w:proofErr w:type="spellEnd"/>
      <w:r>
        <w:rPr>
          <w:bCs/>
        </w:rPr>
        <w:t xml:space="preserve">) et qui prend soit les valeurs </w:t>
      </w:r>
      <w:r>
        <w:rPr>
          <w:bCs/>
          <w:i/>
          <w:iCs/>
        </w:rPr>
        <w:t xml:space="preserve">MALE </w:t>
      </w:r>
      <w:r>
        <w:rPr>
          <w:bCs/>
        </w:rPr>
        <w:t xml:space="preserve">ou </w:t>
      </w:r>
      <w:r w:rsidRPr="00670D93">
        <w:rPr>
          <w:bCs/>
          <w:i/>
          <w:iCs/>
        </w:rPr>
        <w:t>FEMALE</w:t>
      </w:r>
      <w:r>
        <w:rPr>
          <w:bCs/>
        </w:rPr>
        <w:t>.</w:t>
      </w:r>
    </w:p>
    <w:p w:rsidR="00EF404C" w:rsidRPr="00707A4C" w:rsidRDefault="00EF404C" w:rsidP="00EF404C">
      <w:r>
        <w:t xml:space="preserve">La seconde énumération, nommée </w:t>
      </w:r>
      <w:proofErr w:type="spellStart"/>
      <w:r w:rsidRPr="00707A4C">
        <w:rPr>
          <w:b/>
        </w:rPr>
        <w:t>Embarked</w:t>
      </w:r>
      <w:proofErr w:type="spellEnd"/>
      <w:r>
        <w:rPr>
          <w:b/>
        </w:rPr>
        <w:t xml:space="preserve"> </w:t>
      </w:r>
      <w:r>
        <w:t xml:space="preserve">définissant le quai d’embarquement des passagers : </w:t>
      </w:r>
      <w:r w:rsidRPr="00542690">
        <w:rPr>
          <w:i/>
        </w:rPr>
        <w:t>S</w:t>
      </w:r>
      <w:r>
        <w:t xml:space="preserve">, </w:t>
      </w:r>
      <w:r w:rsidRPr="00542690">
        <w:rPr>
          <w:i/>
        </w:rPr>
        <w:t>Q</w:t>
      </w:r>
      <w:r>
        <w:t xml:space="preserve">, </w:t>
      </w:r>
      <w:r w:rsidRPr="00542690">
        <w:rPr>
          <w:i/>
        </w:rPr>
        <w:t>C</w:t>
      </w:r>
      <w:r>
        <w:t xml:space="preserve"> ou </w:t>
      </w:r>
      <w:r>
        <w:rPr>
          <w:i/>
        </w:rPr>
        <w:t>NULL.</w:t>
      </w:r>
    </w:p>
    <w:p w:rsidR="002D2D28" w:rsidRDefault="002D2D28" w:rsidP="002D2D28">
      <w:pPr>
        <w:pStyle w:val="Titre3"/>
      </w:pPr>
    </w:p>
    <w:p w:rsidR="002D2D28" w:rsidRDefault="002D2D28" w:rsidP="002D2D28">
      <w:pPr>
        <w:pStyle w:val="Titre3"/>
      </w:pPr>
      <w:bookmarkStart w:id="24" w:name="_Toc120305429"/>
      <w:bookmarkStart w:id="25" w:name="_Toc120461346"/>
      <w:r>
        <w:t>Calcul des distances</w:t>
      </w:r>
      <w:bookmarkEnd w:id="24"/>
      <w:bookmarkEnd w:id="25"/>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6" w:name="_Toc120461347"/>
      <w:r>
        <w:t>Normalis</w:t>
      </w:r>
      <w:r w:rsidR="00CA590B">
        <w:t>at</w:t>
      </w:r>
      <w:r>
        <w:t>eurs</w:t>
      </w:r>
      <w:bookmarkEnd w:id="26"/>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proofErr w:type="spellStart"/>
      <w:r w:rsidRPr="007778F7">
        <w:rPr>
          <w:b/>
        </w:rPr>
        <w:t>BooleanNormalizer</w:t>
      </w:r>
      <w:proofErr w:type="spellEnd"/>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proofErr w:type="spellStart"/>
      <w:r>
        <w:rPr>
          <w:b/>
        </w:rPr>
        <w:t>OrdinalNormalizer</w:t>
      </w:r>
      <w:proofErr w:type="spellEnd"/>
      <w:r>
        <w:rPr>
          <w:b/>
        </w:rPr>
        <w:t xml:space="preserve">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proofErr w:type="spellStart"/>
      <w:r>
        <w:rPr>
          <w:b/>
        </w:rPr>
        <w:t>StandardScoreNormalizer</w:t>
      </w:r>
      <w:proofErr w:type="spellEnd"/>
      <w:r>
        <w:rPr>
          <w:b/>
        </w:rPr>
        <w:t xml:space="preserve"> </w:t>
      </w:r>
      <w:r>
        <w:t>remplaçant une valeur numérique par son écart à la moyenne.</w:t>
      </w:r>
    </w:p>
    <w:p w:rsidR="004543C1" w:rsidRPr="004543C1" w:rsidRDefault="004543C1" w:rsidP="007778F7">
      <w:pPr>
        <w:pStyle w:val="Paragraphedeliste"/>
        <w:numPr>
          <w:ilvl w:val="0"/>
          <w:numId w:val="1"/>
        </w:numPr>
        <w:rPr>
          <w:b/>
        </w:rPr>
      </w:pPr>
      <w:proofErr w:type="spellStart"/>
      <w:r>
        <w:rPr>
          <w:b/>
        </w:rPr>
        <w:t>NumberNormalizer</w:t>
      </w:r>
      <w:proofErr w:type="spellEnd"/>
      <w:r>
        <w:rPr>
          <w:b/>
        </w:rPr>
        <w:t xml:space="preserve"> </w:t>
      </w:r>
      <w:r>
        <w:t>prenant les bornes et instancies tout entre 0 et 1 en fonction du minimum et du maximum.</w:t>
      </w:r>
    </w:p>
    <w:p w:rsidR="004543C1" w:rsidRPr="007778F7" w:rsidRDefault="004543C1" w:rsidP="007778F7">
      <w:pPr>
        <w:pStyle w:val="Paragraphedeliste"/>
        <w:numPr>
          <w:ilvl w:val="0"/>
          <w:numId w:val="1"/>
        </w:numPr>
        <w:rPr>
          <w:b/>
        </w:rPr>
      </w:pPr>
      <w:proofErr w:type="spellStart"/>
      <w:r>
        <w:rPr>
          <w:b/>
        </w:rPr>
        <w:t>NullNormalizer</w:t>
      </w:r>
      <w:proofErr w:type="spellEnd"/>
      <w:r>
        <w:rPr>
          <w:b/>
        </w:rPr>
        <w:t xml:space="preserve"> </w:t>
      </w:r>
      <w:r>
        <w:t xml:space="preserve">qui </w:t>
      </w:r>
      <w:proofErr w:type="spellStart"/>
      <w:r>
        <w:t>à</w:t>
      </w:r>
      <w:proofErr w:type="spellEnd"/>
      <w:r>
        <w:t xml:space="preserve"> pour principe de ne rien faire, mais nous permet tout de même d’instancier un normalisateur </w:t>
      </w:r>
      <w:proofErr w:type="spellStart"/>
      <w:r>
        <w:t>nu</w:t>
      </w:r>
      <w:r w:rsidR="007F7A35">
        <w:t>l</w:t>
      </w:r>
      <w:r>
        <w:t>l</w:t>
      </w:r>
      <w:proofErr w:type="spellEnd"/>
      <w:r>
        <w:t xml:space="preserve">. </w:t>
      </w:r>
    </w:p>
    <w:p w:rsidR="00CA590B" w:rsidRDefault="00CA590B" w:rsidP="00EB1F60">
      <w:pPr>
        <w:pStyle w:val="Titre4"/>
      </w:pPr>
      <w:bookmarkStart w:id="27" w:name="_Toc120461348"/>
      <w:r>
        <w:t>Comparateurs</w:t>
      </w:r>
      <w:bookmarkEnd w:id="27"/>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w:t>
      </w:r>
      <w:r w:rsidR="00B72BCB">
        <w:t xml:space="preserve">’ils le </w:t>
      </w:r>
      <w:r>
        <w:t>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bookmarkStart w:id="28" w:name="_Toc120461349"/>
      <w:r>
        <w:t>Poids</w:t>
      </w:r>
      <w:bookmarkEnd w:id="28"/>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C2EA2">
      <w:pPr>
        <w:pStyle w:val="Titre2"/>
        <w:rPr>
          <w:color w:val="FA82AC" w:themeColor="accent4" w:themeTint="66"/>
        </w:rPr>
      </w:pPr>
      <w:bookmarkStart w:id="29" w:name="_Toc120305430"/>
      <w:bookmarkStart w:id="30" w:name="_Toc120461350"/>
      <w:r w:rsidRPr="00595972">
        <w:lastRenderedPageBreak/>
        <w:t>Implémentation de k-NN</w:t>
      </w:r>
      <w:bookmarkEnd w:id="29"/>
      <w:bookmarkEnd w:id="30"/>
    </w:p>
    <w:p w:rsidR="00884216" w:rsidRDefault="00884216" w:rsidP="00884216">
      <w:pPr>
        <w:pStyle w:val="Titre3"/>
      </w:pPr>
      <w:bookmarkStart w:id="31" w:name="_Toc120461351"/>
      <w:r>
        <w:t xml:space="preserve">Classe </w:t>
      </w:r>
      <w:proofErr w:type="spellStart"/>
      <w:r>
        <w:t>Categorizer</w:t>
      </w:r>
      <w:bookmarkEnd w:id="31"/>
      <w:proofErr w:type="spellEnd"/>
    </w:p>
    <w:p w:rsidR="00884216" w:rsidRDefault="00884216" w:rsidP="00884216">
      <w:r>
        <w:t xml:space="preserve">La classe </w:t>
      </w:r>
      <w:proofErr w:type="spellStart"/>
      <w:r>
        <w:t>Categorizer</w:t>
      </w:r>
      <w:proofErr w:type="spellEnd"/>
      <w:r>
        <w:t xml:space="preserve"> est la classe qui implémente la méthode K-NN.</w:t>
      </w:r>
    </w:p>
    <w:p w:rsidR="00884216" w:rsidRDefault="00884216" w:rsidP="00884216">
      <w:r>
        <w:t>Cette classe dépend de la méthode de distance qui est utilisé (</w:t>
      </w:r>
      <w:r w:rsidR="008944BF">
        <w:t>ex :</w:t>
      </w:r>
      <w:r>
        <w:t xml:space="preserve"> distance de Manhattan, distance Euclidienne), des données d'entraînements, et du nombre k. La méthode de distance et le nombre k sont modifiables après la création du </w:t>
      </w:r>
      <w:proofErr w:type="spellStart"/>
      <w:r>
        <w:t>Categorizer</w:t>
      </w:r>
      <w:proofErr w:type="spellEnd"/>
      <w:r>
        <w:t>.</w:t>
      </w:r>
    </w:p>
    <w:p w:rsidR="00884216" w:rsidRDefault="00884216" w:rsidP="00884216">
      <w:r>
        <w:t>C'est avec cette classe qu'on pourra classif</w:t>
      </w:r>
      <w:r w:rsidR="008944BF">
        <w:t>i</w:t>
      </w:r>
      <w:r>
        <w:t>er un point et calculer la robustesse (que ce soit avec des données de test ou avec de la cross-validation).</w:t>
      </w:r>
    </w:p>
    <w:p w:rsidR="00884216" w:rsidRDefault="00884216" w:rsidP="00884216"/>
    <w:p w:rsidR="00884216" w:rsidRDefault="00884216" w:rsidP="00884216">
      <w:pPr>
        <w:pStyle w:val="Titre3"/>
      </w:pPr>
      <w:bookmarkStart w:id="32" w:name="_Toc120461352"/>
      <w:r w:rsidRPr="00884216">
        <w:rPr>
          <w:rStyle w:val="Titre3Car"/>
          <w:b/>
          <w:i/>
        </w:rPr>
        <w:t>Classifier</w:t>
      </w:r>
      <w:r w:rsidRPr="00884216">
        <w:t xml:space="preserve"> un point</w:t>
      </w:r>
      <w:bookmarkEnd w:id="32"/>
    </w:p>
    <w:p w:rsidR="00884216" w:rsidRDefault="00884216" w:rsidP="00884216">
      <w:r>
        <w:t xml:space="preserve">A l'aide d'un point et d'une liste de données d'entraînements, le programme va d'abord calculer la distance entre le point et chacun des points des données d'entraînement. </w:t>
      </w:r>
    </w:p>
    <w:p w:rsidR="00884216" w:rsidRDefault="00884216" w:rsidP="00884216">
      <w:pPr>
        <w:pStyle w:val="Titre4"/>
      </w:pPr>
      <w:bookmarkStart w:id="33" w:name="_Toc120461353"/>
      <w:r>
        <w:t>Structure de données</w:t>
      </w:r>
      <w:bookmarkEnd w:id="33"/>
    </w:p>
    <w:p w:rsidR="00884216" w:rsidRDefault="00884216" w:rsidP="00884216">
      <w:r>
        <w:t xml:space="preserve">L'association entre la distance et une donnée d'entraînement est rangée dans une </w:t>
      </w:r>
      <w:proofErr w:type="spellStart"/>
      <w:r>
        <w:t>TreeMap</w:t>
      </w:r>
      <w:proofErr w:type="spellEnd"/>
      <w:r>
        <w:t xml:space="preserve"> avec comme couple &lt;Distance, Point&gt;. </w:t>
      </w:r>
    </w:p>
    <w:p w:rsidR="00884216" w:rsidRDefault="00884216" w:rsidP="00884216">
      <w:r>
        <w:t xml:space="preserve">Si nous avons choisi une </w:t>
      </w:r>
      <w:proofErr w:type="spellStart"/>
      <w:r>
        <w:t>TreeMap</w:t>
      </w:r>
      <w:proofErr w:type="spellEnd"/>
      <w:r>
        <w:t xml:space="preserve">, c'est parce qu'elle a comme avantage de ranger les clés en les comparant. Ainsi, toutes les clés sont rangées dans l'ordre croissant. </w:t>
      </w:r>
    </w:p>
    <w:p w:rsidR="00884216" w:rsidRDefault="00884216" w:rsidP="00884216">
      <w:pPr>
        <w:pStyle w:val="Titre4"/>
      </w:pPr>
      <w:bookmarkStart w:id="34" w:name="_Toc120461354"/>
      <w:r>
        <w:t>Obtention des k plus proches voisins</w:t>
      </w:r>
      <w:bookmarkEnd w:id="34"/>
    </w:p>
    <w:p w:rsidR="00884216" w:rsidRDefault="00884216" w:rsidP="00884216">
      <w:r>
        <w:t xml:space="preserve">Pour avoir les k plus proches voisins, il nous suffit donc de prendre les k premiers éléments de la </w:t>
      </w:r>
      <w:proofErr w:type="spellStart"/>
      <w:r>
        <w:t>map</w:t>
      </w:r>
      <w:proofErr w:type="spellEnd"/>
      <w:r>
        <w:t>, puisque ces derniers sont classés par distance croissante.</w:t>
      </w:r>
    </w:p>
    <w:p w:rsidR="00884216" w:rsidRDefault="00884216" w:rsidP="00884216">
      <w:pPr>
        <w:pStyle w:val="Titre4"/>
      </w:pPr>
      <w:bookmarkStart w:id="35" w:name="_Toc120461355"/>
      <w:r>
        <w:t>Catégorisation</w:t>
      </w:r>
      <w:bookmarkEnd w:id="35"/>
    </w:p>
    <w:p w:rsidR="00884216" w:rsidRDefault="00884216" w:rsidP="00884216">
      <w:r>
        <w:t xml:space="preserve">Pour déterminer la catégorie à laquelle le point à classifier doit appartenir, le programme regarde quelle est la catégorie la plus présente parmi les plus proches voisins. </w:t>
      </w:r>
    </w:p>
    <w:p w:rsidR="00595972" w:rsidRPr="00595972" w:rsidRDefault="00884216" w:rsidP="00884216">
      <w:r>
        <w:t>En cas d’égalité entre deux catégories, c'est arbitrairement la première qui est choisie.</w:t>
      </w:r>
    </w:p>
    <w:p w:rsidR="00CA590B" w:rsidRDefault="00CA590B">
      <w:pPr>
        <w:spacing w:after="200"/>
        <w:rPr>
          <w:rFonts w:asciiTheme="majorHAnsi" w:eastAsia="Times New Roman" w:hAnsiTheme="majorHAnsi" w:cs="Times New Roman"/>
          <w:b/>
          <w:color w:val="auto"/>
          <w:sz w:val="52"/>
        </w:rPr>
      </w:pPr>
      <w:r>
        <w:br w:type="page"/>
      </w:r>
    </w:p>
    <w:p w:rsidR="00E94B5F" w:rsidRDefault="00595972" w:rsidP="005C2EA2">
      <w:pPr>
        <w:pStyle w:val="Titre2"/>
        <w:rPr>
          <w:color w:val="FA82AC" w:themeColor="accent4" w:themeTint="66"/>
        </w:rPr>
      </w:pPr>
      <w:bookmarkStart w:id="36" w:name="_Toc120305431"/>
      <w:bookmarkStart w:id="37" w:name="_Toc120461356"/>
      <w:r w:rsidRPr="00595972">
        <w:lastRenderedPageBreak/>
        <w:t>Robustesse de vos modèles</w:t>
      </w:r>
      <w:bookmarkEnd w:id="36"/>
      <w:bookmarkEnd w:id="37"/>
    </w:p>
    <w:p w:rsidR="00105A2E" w:rsidRDefault="00633AA2" w:rsidP="00633AA2">
      <w:pPr>
        <w:pStyle w:val="Titre3"/>
      </w:pPr>
      <w:bookmarkStart w:id="38" w:name="_Toc120461357"/>
      <w:r>
        <w:t>Initialisation du modèle</w:t>
      </w:r>
      <w:bookmarkEnd w:id="38"/>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bookmarkStart w:id="39" w:name="_Toc120461358"/>
      <w:r>
        <w:t>Initialisation du catégoriseur</w:t>
      </w:r>
      <w:bookmarkEnd w:id="39"/>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bookmarkStart w:id="40" w:name="_Toc120461359"/>
      <w:r>
        <w:t>Robustesse</w:t>
      </w:r>
      <w:bookmarkEnd w:id="40"/>
    </w:p>
    <w:p w:rsidR="00633AA2" w:rsidRDefault="00633AA2" w:rsidP="00633AA2">
      <w:r>
        <w:t>La robustesse consiste à compter succès du catégoriseur sur échantillon de test par rapport au jeu d’entrainement.</w:t>
      </w:r>
    </w:p>
    <w:p w:rsidR="00633AA2" w:rsidRDefault="00633AA2" w:rsidP="00633AA2">
      <w:pPr>
        <w:pStyle w:val="Titre4"/>
      </w:pPr>
      <w:bookmarkStart w:id="41" w:name="_Toc120461360"/>
      <w:r>
        <w:t>1 – Robustesse à partir de données de test</w:t>
      </w:r>
      <w:bookmarkEnd w:id="41"/>
    </w:p>
    <w:p w:rsidR="00633AA2" w:rsidRDefault="00633AA2" w:rsidP="00633AA2">
      <w:r>
        <w:t xml:space="preserve">Si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bookmarkStart w:id="42" w:name="_Toc120461361"/>
      <w:r>
        <w:t>2 - Cross-Validation</w:t>
      </w:r>
      <w:bookmarkEnd w:id="42"/>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C42F44" w:rsidRDefault="00C42F44">
      <w:pPr>
        <w:spacing w:after="200"/>
        <w:rPr>
          <w:rFonts w:asciiTheme="majorHAnsi" w:eastAsia="Times New Roman" w:hAnsiTheme="majorHAnsi" w:cs="Times New Roman"/>
          <w:b/>
          <w:i/>
          <w:color w:val="auto"/>
          <w:sz w:val="32"/>
        </w:rPr>
      </w:pPr>
      <w:bookmarkStart w:id="43" w:name="_Toc120461362"/>
      <w:r>
        <w:br w:type="page"/>
      </w:r>
    </w:p>
    <w:p w:rsidR="00044BE4" w:rsidRDefault="00044BE4" w:rsidP="00044BE4">
      <w:pPr>
        <w:pStyle w:val="Titre3"/>
      </w:pPr>
      <w:r>
        <w:lastRenderedPageBreak/>
        <w:t>Scénario</w:t>
      </w:r>
      <w:bookmarkEnd w:id="43"/>
    </w:p>
    <w:bookmarkStart w:id="44" w:name="_MON_1731085945"/>
    <w:bookmarkEnd w:id="44"/>
    <w:p w:rsidR="00044BE4" w:rsidRPr="00595972" w:rsidRDefault="00C42F44" w:rsidP="00C42F44">
      <w:pPr>
        <w:pStyle w:val="Sansinterligne"/>
      </w:pPr>
      <w:r>
        <w:object w:dxaOrig="9072" w:dyaOrig="12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3.75pt;height:618pt" o:ole="">
            <v:imagedata r:id="rId9" o:title=""/>
          </v:shape>
          <o:OLEObject Type="Embed" ProgID="Word.OpenDocumentText.12" ShapeID="_x0000_i1041" DrawAspect="Content" ObjectID="_1731086046" r:id="rId10"/>
        </w:object>
      </w:r>
    </w:p>
    <w:sectPr w:rsidR="00044BE4" w:rsidRPr="00595972" w:rsidSect="0029136D">
      <w:headerReference w:type="default" r:id="rId11"/>
      <w:footerReference w:type="default" r:id="rId12"/>
      <w:footerReference w:type="first" r:id="rId13"/>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6D02" w:rsidRDefault="00676D02" w:rsidP="00595972">
      <w:r>
        <w:separator/>
      </w:r>
    </w:p>
  </w:endnote>
  <w:endnote w:type="continuationSeparator" w:id="0">
    <w:p w:rsidR="00676D02" w:rsidRDefault="00676D02"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6D02" w:rsidRDefault="00676D02" w:rsidP="00595972">
      <w:r>
        <w:separator/>
      </w:r>
    </w:p>
  </w:footnote>
  <w:footnote w:type="continuationSeparator" w:id="0">
    <w:p w:rsidR="00676D02" w:rsidRDefault="00676D02"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CC3AA9"/>
    <w:multiLevelType w:val="hybridMultilevel"/>
    <w:tmpl w:val="4B9AC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C57292"/>
    <w:multiLevelType w:val="hybridMultilevel"/>
    <w:tmpl w:val="51EA1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A640F3"/>
    <w:multiLevelType w:val="hybridMultilevel"/>
    <w:tmpl w:val="D99C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2"/>
  </w:num>
  <w:num w:numId="2" w16cid:durableId="1210219107">
    <w:abstractNumId w:val="0"/>
  </w:num>
  <w:num w:numId="3" w16cid:durableId="240024168">
    <w:abstractNumId w:val="5"/>
  </w:num>
  <w:num w:numId="4" w16cid:durableId="2107992840">
    <w:abstractNumId w:val="3"/>
  </w:num>
  <w:num w:numId="5" w16cid:durableId="1989357406">
    <w:abstractNumId w:val="4"/>
  </w:num>
  <w:num w:numId="6" w16cid:durableId="1167555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5241"/>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36E49"/>
    <w:rsid w:val="004543C1"/>
    <w:rsid w:val="004B7E44"/>
    <w:rsid w:val="004D5252"/>
    <w:rsid w:val="004F2B86"/>
    <w:rsid w:val="00505BA0"/>
    <w:rsid w:val="005401D2"/>
    <w:rsid w:val="00542690"/>
    <w:rsid w:val="00545678"/>
    <w:rsid w:val="00550FD0"/>
    <w:rsid w:val="005727BC"/>
    <w:rsid w:val="00575ACF"/>
    <w:rsid w:val="00595972"/>
    <w:rsid w:val="005A4287"/>
    <w:rsid w:val="005A718F"/>
    <w:rsid w:val="005C2EA2"/>
    <w:rsid w:val="005C53D8"/>
    <w:rsid w:val="00626D65"/>
    <w:rsid w:val="00633AA2"/>
    <w:rsid w:val="00676D02"/>
    <w:rsid w:val="00683F73"/>
    <w:rsid w:val="0068406C"/>
    <w:rsid w:val="00690175"/>
    <w:rsid w:val="006A3CE7"/>
    <w:rsid w:val="006B466B"/>
    <w:rsid w:val="00707A4C"/>
    <w:rsid w:val="00707E31"/>
    <w:rsid w:val="0071380A"/>
    <w:rsid w:val="00723864"/>
    <w:rsid w:val="007316D7"/>
    <w:rsid w:val="00740503"/>
    <w:rsid w:val="007516CF"/>
    <w:rsid w:val="007720FB"/>
    <w:rsid w:val="007755D9"/>
    <w:rsid w:val="007778F7"/>
    <w:rsid w:val="007F7A35"/>
    <w:rsid w:val="0083125A"/>
    <w:rsid w:val="00834784"/>
    <w:rsid w:val="0084050A"/>
    <w:rsid w:val="00870DFE"/>
    <w:rsid w:val="00884216"/>
    <w:rsid w:val="008944BF"/>
    <w:rsid w:val="008A77E0"/>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2BCB"/>
    <w:rsid w:val="00B73918"/>
    <w:rsid w:val="00B834C1"/>
    <w:rsid w:val="00BB174F"/>
    <w:rsid w:val="00C21308"/>
    <w:rsid w:val="00C42F44"/>
    <w:rsid w:val="00C81850"/>
    <w:rsid w:val="00C87698"/>
    <w:rsid w:val="00CA590B"/>
    <w:rsid w:val="00CF278C"/>
    <w:rsid w:val="00D408CF"/>
    <w:rsid w:val="00D5772A"/>
    <w:rsid w:val="00D714F5"/>
    <w:rsid w:val="00D9418C"/>
    <w:rsid w:val="00DB042A"/>
    <w:rsid w:val="00DB26A7"/>
    <w:rsid w:val="00DC4C79"/>
    <w:rsid w:val="00E36B92"/>
    <w:rsid w:val="00E504F8"/>
    <w:rsid w:val="00E76CAD"/>
    <w:rsid w:val="00E94B5F"/>
    <w:rsid w:val="00EB1F60"/>
    <w:rsid w:val="00EF404C"/>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BBB97D3"/>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338</TotalTime>
  <Pages>8</Pages>
  <Words>1513</Words>
  <Characters>8326</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66</cp:revision>
  <dcterms:created xsi:type="dcterms:W3CDTF">2022-11-25T20:15:00Z</dcterms:created>
  <dcterms:modified xsi:type="dcterms:W3CDTF">2022-11-27T19:28:00Z</dcterms:modified>
</cp:coreProperties>
</file>