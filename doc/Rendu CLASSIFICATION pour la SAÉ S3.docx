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2122A0">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p>
    <w:p w:rsidR="00CA590B" w:rsidRDefault="0000000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sidR="002122A0">
          <w:rPr>
            <w:noProof/>
            <w:webHidden/>
          </w:rPr>
          <w:fldChar w:fldCharType="begin"/>
        </w:r>
        <w:r w:rsidR="00CA590B">
          <w:rPr>
            <w:noProof/>
            <w:webHidden/>
          </w:rPr>
          <w:instrText xml:space="preserve"> PAGEREF _Toc120305607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sidR="002122A0">
          <w:rPr>
            <w:noProof/>
            <w:webHidden/>
          </w:rPr>
          <w:fldChar w:fldCharType="begin"/>
        </w:r>
        <w:r w:rsidR="00CA590B">
          <w:rPr>
            <w:noProof/>
            <w:webHidden/>
          </w:rPr>
          <w:instrText xml:space="preserve"> PAGEREF _Toc120305608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sidR="002122A0">
          <w:rPr>
            <w:noProof/>
            <w:webHidden/>
          </w:rPr>
          <w:fldChar w:fldCharType="begin"/>
        </w:r>
        <w:r w:rsidR="00CA590B">
          <w:rPr>
            <w:noProof/>
            <w:webHidden/>
          </w:rPr>
          <w:instrText xml:space="preserve"> PAGEREF _Toc120305609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sidR="002122A0">
          <w:rPr>
            <w:noProof/>
            <w:webHidden/>
          </w:rPr>
          <w:fldChar w:fldCharType="begin"/>
        </w:r>
        <w:r w:rsidR="00CA590B">
          <w:rPr>
            <w:noProof/>
            <w:webHidden/>
          </w:rPr>
          <w:instrText xml:space="preserve"> PAGEREF _Toc120305610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sidR="002122A0">
          <w:rPr>
            <w:noProof/>
            <w:webHidden/>
          </w:rPr>
          <w:fldChar w:fldCharType="begin"/>
        </w:r>
        <w:r w:rsidR="00CA590B">
          <w:rPr>
            <w:noProof/>
            <w:webHidden/>
          </w:rPr>
          <w:instrText xml:space="preserve"> PAGEREF _Toc120305611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sidR="002122A0">
          <w:rPr>
            <w:noProof/>
            <w:webHidden/>
          </w:rPr>
          <w:fldChar w:fldCharType="begin"/>
        </w:r>
        <w:r w:rsidR="00CA590B">
          <w:rPr>
            <w:noProof/>
            <w:webHidden/>
          </w:rPr>
          <w:instrText xml:space="preserve"> PAGEREF _Toc120305612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sidR="002122A0">
          <w:rPr>
            <w:noProof/>
            <w:webHidden/>
          </w:rPr>
          <w:fldChar w:fldCharType="begin"/>
        </w:r>
        <w:r w:rsidR="00CA590B">
          <w:rPr>
            <w:noProof/>
            <w:webHidden/>
          </w:rPr>
          <w:instrText xml:space="preserve"> PAGEREF _Toc120305613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sidR="002122A0">
          <w:rPr>
            <w:noProof/>
            <w:webHidden/>
          </w:rPr>
          <w:fldChar w:fldCharType="begin"/>
        </w:r>
        <w:r w:rsidR="00CA590B">
          <w:rPr>
            <w:noProof/>
            <w:webHidden/>
          </w:rPr>
          <w:instrText xml:space="preserve"> PAGEREF _Toc120305614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sidR="002122A0">
          <w:rPr>
            <w:noProof/>
            <w:webHidden/>
          </w:rPr>
          <w:fldChar w:fldCharType="begin"/>
        </w:r>
        <w:r w:rsidR="00CA590B">
          <w:rPr>
            <w:noProof/>
            <w:webHidden/>
          </w:rPr>
          <w:instrText xml:space="preserve"> PAGEREF _Toc120305615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sidR="002122A0">
          <w:rPr>
            <w:noProof/>
            <w:webHidden/>
          </w:rPr>
          <w:fldChar w:fldCharType="begin"/>
        </w:r>
        <w:r w:rsidR="00CA590B">
          <w:rPr>
            <w:noProof/>
            <w:webHidden/>
          </w:rPr>
          <w:instrText xml:space="preserve"> PAGEREF _Toc120305616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sidR="002122A0">
          <w:rPr>
            <w:noProof/>
            <w:webHidden/>
          </w:rPr>
          <w:fldChar w:fldCharType="begin"/>
        </w:r>
        <w:r w:rsidR="00CA590B">
          <w:rPr>
            <w:noProof/>
            <w:webHidden/>
          </w:rPr>
          <w:instrText xml:space="preserve"> PAGEREF _Toc120305617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sidR="002122A0">
          <w:rPr>
            <w:noProof/>
            <w:webHidden/>
          </w:rPr>
          <w:fldChar w:fldCharType="begin"/>
        </w:r>
        <w:r w:rsidR="00CA590B">
          <w:rPr>
            <w:noProof/>
            <w:webHidden/>
          </w:rPr>
          <w:instrText xml:space="preserve"> PAGEREF _Toc120305618 \h </w:instrText>
        </w:r>
        <w:r w:rsidR="002122A0">
          <w:rPr>
            <w:noProof/>
            <w:webHidden/>
          </w:rPr>
        </w:r>
        <w:r w:rsidR="002122A0">
          <w:rPr>
            <w:noProof/>
            <w:webHidden/>
          </w:rPr>
          <w:fldChar w:fldCharType="separate"/>
        </w:r>
        <w:r w:rsidR="00CA590B">
          <w:rPr>
            <w:noProof/>
            <w:webHidden/>
          </w:rPr>
          <w:t>5</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sidR="002122A0">
          <w:rPr>
            <w:noProof/>
            <w:webHidden/>
          </w:rPr>
          <w:fldChar w:fldCharType="begin"/>
        </w:r>
        <w:r w:rsidR="00CA590B">
          <w:rPr>
            <w:noProof/>
            <w:webHidden/>
          </w:rPr>
          <w:instrText xml:space="preserve"> PAGEREF _Toc120305619 \h </w:instrText>
        </w:r>
        <w:r w:rsidR="002122A0">
          <w:rPr>
            <w:noProof/>
            <w:webHidden/>
          </w:rPr>
        </w:r>
        <w:r w:rsidR="002122A0">
          <w:rPr>
            <w:noProof/>
            <w:webHidden/>
          </w:rPr>
          <w:fldChar w:fldCharType="separate"/>
        </w:r>
        <w:r w:rsidR="00CA590B">
          <w:rPr>
            <w:noProof/>
            <w:webHidden/>
          </w:rPr>
          <w:t>6</w:t>
        </w:r>
        <w:r w:rsidR="002122A0">
          <w:rPr>
            <w:noProof/>
            <w:webHidden/>
          </w:rPr>
          <w:fldChar w:fldCharType="end"/>
        </w:r>
      </w:hyperlink>
    </w:p>
    <w:p w:rsidR="00CA590B" w:rsidRDefault="002122A0">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Pr="007316D7">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1518D0" w:rsidRPr="00542690">
        <w:rPr>
          <w:i/>
        </w:rPr>
        <w:t>Nul</w:t>
      </w:r>
      <w:r w:rsidR="001518D0">
        <w:rPr>
          <w:i/>
        </w:rPr>
        <w:t>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deux types de distance : la </w:t>
      </w:r>
      <w:r w:rsidR="00F26643" w:rsidRPr="00F26643">
        <w:rPr>
          <w:b/>
        </w:rPr>
        <w:t>distance Euclidienne</w:t>
      </w:r>
      <w:r w:rsidR="00F26643">
        <w:t xml:space="preserve"> et la </w:t>
      </w:r>
      <w:r w:rsidR="00F26643" w:rsidRPr="00F26643">
        <w:rPr>
          <w:b/>
        </w:rPr>
        <w:t>distance de Manhattan</w:t>
      </w:r>
      <w:r w:rsidR="00F26643">
        <w:t xml:space="preserve"> </w:t>
      </w:r>
      <w:r w:rsidR="00550FD0" w:rsidRPr="00550FD0">
        <w:t xml:space="preserve">qui somment les différences obtenues grâce </w:t>
      </w:r>
      <w:r w:rsidR="005401D2" w:rsidRPr="00550FD0">
        <w:t>aux comparateurs propres</w:t>
      </w:r>
      <w:r w:rsidR="00550FD0" w:rsidRPr="00550FD0">
        <w:t xml:space="preserve"> à chaque colonne</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Default="003A6E39" w:rsidP="002D2D28">
      <w:r>
        <w:t xml:space="preserve">Nous avons la possibilité d’utiliser 5 normalisateurs. Mais afin de les utiliser nous avons dû créer une classe que nous avons nommée </w:t>
      </w:r>
      <w:r w:rsidRPr="003A6E39">
        <w:rPr>
          <w:b/>
        </w:rPr>
        <w:t>Amplitude</w:t>
      </w:r>
      <w:r>
        <w:rPr>
          <w:b/>
        </w:rPr>
        <w:t xml:space="preserve"> </w:t>
      </w:r>
      <w:r>
        <w:t xml:space="preserve">nous permettant, en grande partie, de mettre à jour la valeur de l’amplitude </w:t>
      </w:r>
    </w:p>
    <w:p w:rsidR="007778F7" w:rsidRDefault="007778F7" w:rsidP="002D2D28">
      <w:r>
        <w:t xml:space="preserve">Au niveau des normalisateurs, nous avons en avons utilisés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lastRenderedPageBreak/>
        <w:t xml:space="preserve">OrdinalNormalizer </w:t>
      </w:r>
      <w:r>
        <w:t xml:space="preserve">remplaçant une valeur de l’énumération par son classement dans l’énumération.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qui à pour principe de ne rien faire, mais nous permet tout de même d’instancier un normalisateur nu</w:t>
      </w:r>
      <w:r w:rsidR="007F7A35">
        <w:t>l</w:t>
      </w:r>
      <w:r>
        <w:t xml:space="preserve">l. </w:t>
      </w:r>
    </w:p>
    <w:p w:rsidR="002D2D28" w:rsidRDefault="00CA590B" w:rsidP="002D2D28">
      <w:pPr>
        <w:pStyle w:val="Titre4"/>
      </w:pPr>
      <w:bookmarkStart w:id="23" w:name="_Toc120305617"/>
      <w:r>
        <w:t>Comparateurs</w:t>
      </w:r>
      <w:bookmarkEnd w:id="23"/>
    </w:p>
    <w:p w:rsidR="00CA590B" w:rsidRDefault="00CA590B" w:rsidP="00CA590B"/>
    <w:p w:rsidR="007F7A35" w:rsidRDefault="007F7A35" w:rsidP="00CA590B">
      <w:r>
        <w:t xml:space="preserve">Les comparateurs  nous permettent </w:t>
      </w:r>
      <w:r w:rsidR="00683F73">
        <w:t xml:space="preserve">de faire la différence entre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Si ils le sont la valeur prend 0 sinon elle prend 1.</w:t>
      </w:r>
    </w:p>
    <w:p w:rsidR="00683F73" w:rsidRPr="00683F73" w:rsidRDefault="00683F73" w:rsidP="00683F73">
      <w:pPr>
        <w:pStyle w:val="Paragraphedeliste"/>
        <w:numPr>
          <w:ilvl w:val="0"/>
          <w:numId w:val="1"/>
        </w:numPr>
        <w:rPr>
          <w:b/>
        </w:rPr>
      </w:pPr>
      <w:proofErr w:type="spellStart"/>
      <w:r>
        <w:rPr>
          <w:b/>
        </w:rPr>
        <w:t>NoDrasticComparator</w:t>
      </w:r>
      <w:proofErr w:type="spellEnd"/>
      <w:r>
        <w:rPr>
          <w:b/>
        </w:rPr>
        <w:t> </w:t>
      </w:r>
      <w:r>
        <w:t xml:space="preserve">: si les attributs ne sont pas identiques, elle retourne la valeur absolue. </w:t>
      </w:r>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p w:rsidR="00F4497C" w:rsidRDefault="00F4497C" w:rsidP="00F4497C">
      <w:r>
        <w:t xml:space="preserve">1 – chaque </w:t>
      </w:r>
      <w:proofErr w:type="spellStart"/>
      <w:r>
        <w:t>modele</w:t>
      </w:r>
      <w:proofErr w:type="spellEnd"/>
      <w:r>
        <w:t xml:space="preserve"> contient une liste de données de test</w:t>
      </w:r>
    </w:p>
    <w:p w:rsidR="00F4497C" w:rsidRDefault="00F4497C" w:rsidP="00F4497C">
      <w:r>
        <w:t xml:space="preserve">1A si la liste contient des points : validation </w:t>
      </w:r>
      <w:proofErr w:type="gramStart"/>
      <w:r>
        <w:t>a</w:t>
      </w:r>
      <w:proofErr w:type="gramEnd"/>
      <w:r>
        <w:t xml:space="preserve"> partir des données de tes</w:t>
      </w:r>
      <w:r w:rsidR="00505BA0">
        <w:t>t ou</w:t>
      </w:r>
    </w:p>
    <w:p w:rsidR="00505BA0" w:rsidRDefault="00505BA0" w:rsidP="00F4497C">
      <w:r>
        <w:t xml:space="preserve">1B si la liste ne contient pas de point : </w:t>
      </w:r>
      <w:proofErr w:type="spellStart"/>
      <w:r>
        <w:t>crossvalidation</w:t>
      </w:r>
      <w:proofErr w:type="spellEnd"/>
    </w:p>
    <w:p w:rsidR="00505BA0" w:rsidRDefault="00505BA0" w:rsidP="00F4497C">
      <w:r>
        <w:tab/>
      </w:r>
      <w:proofErr w:type="spellStart"/>
      <w:r>
        <w:t>Crossvalidation</w:t>
      </w:r>
      <w:proofErr w:type="spellEnd"/>
      <w:r>
        <w:t> :</w:t>
      </w:r>
    </w:p>
    <w:p w:rsidR="00505BA0" w:rsidRDefault="00505BA0" w:rsidP="00F4497C">
      <w:r>
        <w:tab/>
      </w:r>
      <w:r>
        <w:tab/>
        <w:t>Les données d’entrainement sont découpées en 5 sous listes réarrangées</w:t>
      </w:r>
    </w:p>
    <w:p w:rsidR="00505BA0" w:rsidRDefault="00505BA0" w:rsidP="00F4497C">
      <w:r>
        <w:t>Pour a chaque fois tester 1 sous jeu parmi les 4 autres comme données d’entrainement</w:t>
      </w:r>
    </w:p>
    <w:p w:rsidR="00505BA0" w:rsidRDefault="00505BA0" w:rsidP="00F4497C">
      <w:r>
        <w:t>La robustesse est la moyenne des 5 sous calculs</w:t>
      </w:r>
    </w:p>
    <w:p w:rsidR="00505BA0" w:rsidRDefault="00505BA0" w:rsidP="00F4497C"/>
    <w:p w:rsidR="00105A2E" w:rsidRDefault="00105A2E" w:rsidP="00F4497C">
      <w:r>
        <w:t xml:space="preserve">2 – chaque point du jeu de test est </w:t>
      </w:r>
      <w:proofErr w:type="spellStart"/>
      <w:proofErr w:type="gramStart"/>
      <w:r>
        <w:t>categorisé</w:t>
      </w:r>
      <w:proofErr w:type="spellEnd"/>
      <w:r>
        <w:t xml:space="preserve"> ,</w:t>
      </w:r>
      <w:proofErr w:type="gramEnd"/>
      <w:r>
        <w:t xml:space="preserve"> le </w:t>
      </w:r>
      <w:proofErr w:type="spellStart"/>
      <w:r>
        <w:t>resultat</w:t>
      </w:r>
      <w:proofErr w:type="spellEnd"/>
      <w:r>
        <w:t xml:space="preserve"> est comparé à sa propre catégorie, la </w:t>
      </w:r>
      <w:proofErr w:type="spellStart"/>
      <w:r>
        <w:t>rabustesse</w:t>
      </w:r>
      <w:proofErr w:type="spellEnd"/>
      <w:r>
        <w:t xml:space="preserve"> correspond au nombre de </w:t>
      </w:r>
      <w:proofErr w:type="spellStart"/>
      <w:r>
        <w:t>succes</w:t>
      </w:r>
      <w:proofErr w:type="spellEnd"/>
      <w:r>
        <w:t xml:space="preserve"> sur l’ensemble</w:t>
      </w:r>
    </w:p>
    <w:p w:rsidR="00105A2E" w:rsidRDefault="00105A2E" w:rsidP="00F4497C"/>
    <w:p w:rsidR="00505BA0" w:rsidRPr="00595972" w:rsidRDefault="00505BA0" w:rsidP="00F4497C"/>
    <w:sectPr w:rsidR="00505BA0"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6749" w:rsidRDefault="009F6749" w:rsidP="00595972">
      <w:r>
        <w:separator/>
      </w:r>
    </w:p>
  </w:endnote>
  <w:endnote w:type="continuationSeparator" w:id="0">
    <w:p w:rsidR="009F6749" w:rsidRDefault="009F6749"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2122A0"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037343">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6749" w:rsidRDefault="009F6749" w:rsidP="00595972">
      <w:r>
        <w:separator/>
      </w:r>
    </w:p>
  </w:footnote>
  <w:footnote w:type="continuationSeparator" w:id="0">
    <w:p w:rsidR="009F6749" w:rsidRDefault="009F6749"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2122A0"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683F73">
                        <w:rPr>
                          <w:noProof/>
                          <w:lang w:bidi="fr-FR"/>
                        </w:rPr>
                        <w:t>5</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80039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37343"/>
    <w:rsid w:val="00105A2E"/>
    <w:rsid w:val="001518D0"/>
    <w:rsid w:val="00184035"/>
    <w:rsid w:val="00190B45"/>
    <w:rsid w:val="001D4A12"/>
    <w:rsid w:val="002122A0"/>
    <w:rsid w:val="0029136D"/>
    <w:rsid w:val="00293B83"/>
    <w:rsid w:val="002D2D28"/>
    <w:rsid w:val="00372EB3"/>
    <w:rsid w:val="00372FC8"/>
    <w:rsid w:val="0037615F"/>
    <w:rsid w:val="003A6E39"/>
    <w:rsid w:val="004543C1"/>
    <w:rsid w:val="004B7E44"/>
    <w:rsid w:val="004D5252"/>
    <w:rsid w:val="004F2B86"/>
    <w:rsid w:val="00505BA0"/>
    <w:rsid w:val="005401D2"/>
    <w:rsid w:val="00542690"/>
    <w:rsid w:val="00545678"/>
    <w:rsid w:val="00550FD0"/>
    <w:rsid w:val="00575ACF"/>
    <w:rsid w:val="00595972"/>
    <w:rsid w:val="005A718F"/>
    <w:rsid w:val="005C53D8"/>
    <w:rsid w:val="00626D65"/>
    <w:rsid w:val="00683F73"/>
    <w:rsid w:val="006A3CE7"/>
    <w:rsid w:val="00707A4C"/>
    <w:rsid w:val="00707E31"/>
    <w:rsid w:val="00723864"/>
    <w:rsid w:val="007316D7"/>
    <w:rsid w:val="007516CF"/>
    <w:rsid w:val="007720FB"/>
    <w:rsid w:val="007778F7"/>
    <w:rsid w:val="007F7A35"/>
    <w:rsid w:val="008B33BC"/>
    <w:rsid w:val="009120E9"/>
    <w:rsid w:val="00945900"/>
    <w:rsid w:val="00956599"/>
    <w:rsid w:val="0099164A"/>
    <w:rsid w:val="009C396C"/>
    <w:rsid w:val="009F6749"/>
    <w:rsid w:val="00B572B4"/>
    <w:rsid w:val="00BB174F"/>
    <w:rsid w:val="00C87698"/>
    <w:rsid w:val="00CA590B"/>
    <w:rsid w:val="00CF278C"/>
    <w:rsid w:val="00D714F5"/>
    <w:rsid w:val="00DB042A"/>
    <w:rsid w:val="00DB26A7"/>
    <w:rsid w:val="00E36B92"/>
    <w:rsid w:val="00E76CAD"/>
    <w:rsid w:val="00E94B5F"/>
    <w:rsid w:val="00F26643"/>
    <w:rsid w:val="00F44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8BADC5B"/>
  <w15:docId w15:val="{3D01F3E4-DD0B-49FB-8986-4AF297C99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F17B4-00E9-44B8-9D2D-852C8F25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234</TotalTime>
  <Pages>7</Pages>
  <Words>898</Words>
  <Characters>4941</Characters>
  <Application>Microsoft Office Word</Application>
  <DocSecurity>0</DocSecurity>
  <Lines>41</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25</cp:revision>
  <dcterms:created xsi:type="dcterms:W3CDTF">2022-11-25T20:15:00Z</dcterms:created>
  <dcterms:modified xsi:type="dcterms:W3CDTF">2022-11-27T10:30:00Z</dcterms:modified>
</cp:coreProperties>
</file>